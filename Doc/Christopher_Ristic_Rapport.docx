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B99C4" w14:textId="2DBA9AD6" w:rsidR="00A97127" w:rsidRPr="008862DC" w:rsidRDefault="001601FF" w:rsidP="7928E020">
      <w:pPr>
        <w:pStyle w:val="Titre"/>
        <w:pBdr>
          <w:bottom w:val="single" w:sz="8" w:space="4" w:color="4F81BD"/>
        </w:pBdr>
        <w:spacing w:line="259" w:lineRule="auto"/>
        <w:rPr>
          <w:lang w:val="en-US"/>
        </w:rPr>
      </w:pPr>
      <w:r w:rsidRPr="008862DC">
        <w:rPr>
          <w:lang w:val="en-US"/>
        </w:rPr>
        <w:t>P_</w:t>
      </w:r>
      <w:r w:rsidR="008600B3" w:rsidRPr="008862DC">
        <w:rPr>
          <w:lang w:val="en-US"/>
        </w:rPr>
        <w:t>FUN</w:t>
      </w:r>
    </w:p>
    <w:p w14:paraId="0BB984FF" w14:textId="672FE59A" w:rsidR="008600B3" w:rsidRPr="008862DC" w:rsidRDefault="008600B3" w:rsidP="00987900">
      <w:pPr>
        <w:spacing w:before="1200"/>
        <w:jc w:val="center"/>
        <w:rPr>
          <w:sz w:val="48"/>
          <w:szCs w:val="48"/>
          <w:lang w:val="en-US"/>
        </w:rPr>
      </w:pPr>
      <w:r w:rsidRPr="008862DC">
        <w:rPr>
          <w:sz w:val="48"/>
          <w:szCs w:val="48"/>
          <w:lang w:val="en-US"/>
        </w:rPr>
        <w:t>Plot those lines!</w:t>
      </w:r>
    </w:p>
    <w:p w14:paraId="09BC1642" w14:textId="2C852A6E" w:rsidR="00987900" w:rsidRPr="00F82896" w:rsidRDefault="00987900" w:rsidP="00987900">
      <w:pPr>
        <w:spacing w:before="1200"/>
        <w:jc w:val="center"/>
        <w:rPr>
          <w:sz w:val="36"/>
          <w:szCs w:val="36"/>
        </w:rPr>
      </w:pPr>
      <w:r w:rsidRPr="00F82896">
        <w:rPr>
          <w:sz w:val="36"/>
          <w:szCs w:val="36"/>
        </w:rPr>
        <w:t>Christopher Ristic</w:t>
      </w:r>
    </w:p>
    <w:p w14:paraId="7390140B" w14:textId="61BB999D" w:rsidR="007F30AE" w:rsidRPr="00F82896" w:rsidRDefault="008161E8" w:rsidP="000E7483">
      <w:pPr>
        <w:spacing w:before="2000"/>
        <w:jc w:val="center"/>
      </w:pPr>
      <w:r w:rsidRPr="00F82896">
        <w:t>Ristic Christopher</w:t>
      </w:r>
      <w:r w:rsidR="007F30AE" w:rsidRPr="00F82896">
        <w:t xml:space="preserve"> – </w:t>
      </w:r>
      <w:r w:rsidRPr="00F82896">
        <w:t>FID</w:t>
      </w:r>
      <w:r w:rsidR="001601FF" w:rsidRPr="00F82896">
        <w:t>2</w:t>
      </w:r>
    </w:p>
    <w:p w14:paraId="1221CBFD" w14:textId="71BF956E" w:rsidR="008161E8" w:rsidRPr="00F82896" w:rsidRDefault="008161E8" w:rsidP="000E7483">
      <w:pPr>
        <w:jc w:val="center"/>
      </w:pPr>
      <w:r w:rsidRPr="00F82896">
        <w:t>ETML / 1004 LAUSANNE</w:t>
      </w:r>
      <w:r w:rsidRPr="00F82896">
        <w:cr/>
      </w:r>
      <w:r w:rsidR="009E0CD0" w:rsidRPr="00F82896">
        <w:t>Vennes</w:t>
      </w:r>
      <w:r w:rsidRPr="00F82896">
        <w:t xml:space="preserve"> 12 1004 Lausanne</w:t>
      </w:r>
    </w:p>
    <w:p w14:paraId="359B6501" w14:textId="77777777" w:rsidR="007F30AE" w:rsidRPr="00F82896" w:rsidRDefault="007F30AE" w:rsidP="001764CE">
      <w:pPr>
        <w:pStyle w:val="Titre"/>
      </w:pPr>
      <w:r w:rsidRPr="00F82896">
        <w:br w:type="page"/>
      </w:r>
      <w:r w:rsidRPr="00F82896">
        <w:lastRenderedPageBreak/>
        <w:t>Table des matières</w:t>
      </w:r>
    </w:p>
    <w:p w14:paraId="3D6DEBED" w14:textId="3FDAE397" w:rsidR="008862DC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fr-CH"/>
          <w14:ligatures w14:val="standardContextual"/>
        </w:rPr>
      </w:pPr>
      <w:r w:rsidRPr="00F82896"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 w:rsidRPr="00F82896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 w:rsidRPr="00F82896"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12636051" w:history="1">
        <w:r w:rsidR="008862DC" w:rsidRPr="00A156CA">
          <w:rPr>
            <w:rStyle w:val="Lienhypertexte"/>
            <w:noProof/>
          </w:rPr>
          <w:t>1</w:t>
        </w:r>
        <w:r w:rsidR="008862DC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val="fr-CH"/>
            <w14:ligatures w14:val="standardContextual"/>
          </w:rPr>
          <w:tab/>
        </w:r>
        <w:r w:rsidR="008862DC" w:rsidRPr="00A156CA">
          <w:rPr>
            <w:rStyle w:val="Lienhypertexte"/>
            <w:noProof/>
          </w:rPr>
          <w:t>Introduction</w:t>
        </w:r>
        <w:r w:rsidR="008862DC">
          <w:rPr>
            <w:noProof/>
            <w:webHidden/>
          </w:rPr>
          <w:tab/>
        </w:r>
        <w:r w:rsidR="008862DC">
          <w:rPr>
            <w:noProof/>
            <w:webHidden/>
          </w:rPr>
          <w:fldChar w:fldCharType="begin"/>
        </w:r>
        <w:r w:rsidR="008862DC">
          <w:rPr>
            <w:noProof/>
            <w:webHidden/>
          </w:rPr>
          <w:instrText xml:space="preserve"> PAGEREF _Toc212636051 \h </w:instrText>
        </w:r>
        <w:r w:rsidR="008862DC">
          <w:rPr>
            <w:noProof/>
            <w:webHidden/>
          </w:rPr>
        </w:r>
        <w:r w:rsidR="008862DC">
          <w:rPr>
            <w:noProof/>
            <w:webHidden/>
          </w:rPr>
          <w:fldChar w:fldCharType="separate"/>
        </w:r>
        <w:r w:rsidR="008862DC">
          <w:rPr>
            <w:noProof/>
            <w:webHidden/>
          </w:rPr>
          <w:t>3</w:t>
        </w:r>
        <w:r w:rsidR="008862DC">
          <w:rPr>
            <w:noProof/>
            <w:webHidden/>
          </w:rPr>
          <w:fldChar w:fldCharType="end"/>
        </w:r>
      </w:hyperlink>
    </w:p>
    <w:p w14:paraId="3D00A5B6" w14:textId="483318B3" w:rsidR="008862DC" w:rsidRDefault="008862DC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fr-CH"/>
          <w14:ligatures w14:val="standardContextual"/>
        </w:rPr>
      </w:pPr>
      <w:hyperlink w:anchor="_Toc212636052" w:history="1">
        <w:r w:rsidRPr="00A156CA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fr-CH"/>
            <w14:ligatures w14:val="standardContextual"/>
          </w:rPr>
          <w:tab/>
        </w:r>
        <w:r w:rsidRPr="00A156CA">
          <w:rPr>
            <w:rStyle w:val="Lienhypertexte"/>
            <w:noProof/>
          </w:rPr>
          <w:t>Objectif produit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E1FCF3" w14:textId="6E0D9183" w:rsidR="008862DC" w:rsidRDefault="008862DC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fr-CH"/>
          <w14:ligatures w14:val="standardContextual"/>
        </w:rPr>
      </w:pPr>
      <w:hyperlink w:anchor="_Toc212636053" w:history="1">
        <w:r w:rsidRPr="00A156CA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fr-CH"/>
            <w14:ligatures w14:val="standardContextual"/>
          </w:rPr>
          <w:tab/>
        </w:r>
        <w:r w:rsidRPr="00A156CA">
          <w:rPr>
            <w:rStyle w:val="Lienhypertexte"/>
            <w:noProof/>
          </w:rPr>
          <w:t>Objectif pédagogique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B1DB34" w14:textId="5207C919" w:rsidR="008862DC" w:rsidRDefault="008862DC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fr-CH"/>
          <w14:ligatures w14:val="standardContextual"/>
        </w:rPr>
      </w:pPr>
      <w:hyperlink w:anchor="_Toc212636054" w:history="1">
        <w:r w:rsidRPr="00A156CA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val="fr-CH"/>
            <w14:ligatures w14:val="standardContextual"/>
          </w:rPr>
          <w:tab/>
        </w:r>
        <w:r w:rsidRPr="00A156CA">
          <w:rPr>
            <w:rStyle w:val="Lienhypertexte"/>
            <w:noProof/>
          </w:rPr>
          <w:t>Planification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334D6F" w14:textId="39F70AB2" w:rsidR="008862DC" w:rsidRDefault="008862DC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fr-CH"/>
          <w14:ligatures w14:val="standardContextual"/>
        </w:rPr>
      </w:pPr>
      <w:hyperlink w:anchor="_Toc212636055" w:history="1">
        <w:r w:rsidRPr="00A156CA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val="fr-CH"/>
            <w14:ligatures w14:val="standardContextual"/>
          </w:rPr>
          <w:tab/>
        </w:r>
        <w:r w:rsidRPr="00A156CA">
          <w:rPr>
            <w:rStyle w:val="Lienhypertexte"/>
            <w:noProof/>
          </w:rPr>
          <w:t>Maquette haute-fidélité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2E523F" w14:textId="12C85BC7" w:rsidR="008862DC" w:rsidRDefault="008862DC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fr-CH"/>
          <w14:ligatures w14:val="standardContextual"/>
        </w:rPr>
      </w:pPr>
      <w:hyperlink w:anchor="_Toc212636056" w:history="1">
        <w:r w:rsidRPr="00A156CA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val="fr-CH"/>
            <w14:ligatures w14:val="standardContextual"/>
          </w:rPr>
          <w:tab/>
        </w:r>
        <w:r w:rsidRPr="00A156CA">
          <w:rPr>
            <w:rStyle w:val="Lienhypertexte"/>
            <w:noProof/>
          </w:rPr>
          <w:t>Rapport de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161A33" w14:textId="3F2BBE8E" w:rsidR="008862DC" w:rsidRDefault="008862DC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fr-CH"/>
          <w14:ligatures w14:val="standardContextual"/>
        </w:rPr>
      </w:pPr>
      <w:hyperlink w:anchor="_Toc212636057" w:history="1">
        <w:r w:rsidRPr="00A156CA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val="fr-CH"/>
            <w14:ligatures w14:val="standardContextual"/>
          </w:rPr>
          <w:tab/>
        </w:r>
        <w:r w:rsidRPr="00A156CA">
          <w:rPr>
            <w:rStyle w:val="Lienhypertexte"/>
            <w:noProof/>
          </w:rPr>
          <w:t>Journal de travail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F7CBCE" w14:textId="487ECF68" w:rsidR="008862DC" w:rsidRDefault="008862DC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fr-CH"/>
          <w14:ligatures w14:val="standardContextual"/>
        </w:rPr>
      </w:pPr>
      <w:hyperlink w:anchor="_Toc212636058" w:history="1">
        <w:r w:rsidRPr="00A156CA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val="fr-CH"/>
            <w14:ligatures w14:val="standardContextual"/>
          </w:rPr>
          <w:tab/>
        </w:r>
        <w:r w:rsidRPr="00A156CA">
          <w:rPr>
            <w:rStyle w:val="Lienhypertexte"/>
            <w:noProof/>
          </w:rPr>
          <w:t>Usage de l’IA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5256EF" w14:textId="3A737271" w:rsidR="008862DC" w:rsidRDefault="008862DC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fr-CH"/>
          <w14:ligatures w14:val="standardContextual"/>
        </w:rPr>
      </w:pPr>
      <w:hyperlink w:anchor="_Toc212636059" w:history="1">
        <w:r w:rsidRPr="00A156CA">
          <w:rPr>
            <w:rStyle w:val="Lienhypertexte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val="fr-CH"/>
            <w14:ligatures w14:val="standardContextual"/>
          </w:rPr>
          <w:tab/>
        </w:r>
        <w:r w:rsidRPr="00A156CA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DDD209" w14:textId="05FA4B83" w:rsidR="008862DC" w:rsidRDefault="008862DC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fr-CH"/>
          <w14:ligatures w14:val="standardContextual"/>
        </w:rPr>
      </w:pPr>
      <w:hyperlink w:anchor="_Toc212636060" w:history="1">
        <w:r w:rsidRPr="00A156CA">
          <w:rPr>
            <w:rStyle w:val="Lienhypertexte"/>
            <w:noProof/>
          </w:rPr>
          <w:t>7.1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fr-CH"/>
            <w14:ligatures w14:val="standardContextual"/>
          </w:rPr>
          <w:tab/>
        </w:r>
        <w:r w:rsidRPr="00A156CA">
          <w:rPr>
            <w:rStyle w:val="Lienhypertexte"/>
            <w:noProof/>
          </w:rPr>
          <w:t>Conclusion personnelle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A91EB4" w14:textId="3DCF7A7D" w:rsidR="006620D5" w:rsidRPr="00F82896" w:rsidRDefault="00A65F0B" w:rsidP="006620D5">
      <w:pPr>
        <w:pStyle w:val="Titre1"/>
        <w:numPr>
          <w:ilvl w:val="0"/>
          <w:numId w:val="0"/>
        </w:numPr>
        <w:ind w:left="567" w:hanging="567"/>
        <w:rPr>
          <w:i/>
          <w:iCs/>
          <w:sz w:val="22"/>
          <w:szCs w:val="22"/>
        </w:rPr>
      </w:pPr>
      <w:r w:rsidRPr="00F82896">
        <w:rPr>
          <w:i/>
          <w:iCs/>
          <w:sz w:val="22"/>
          <w:szCs w:val="22"/>
        </w:rPr>
        <w:fldChar w:fldCharType="end"/>
      </w:r>
      <w:bookmarkStart w:id="0" w:name="_Toc187847748"/>
    </w:p>
    <w:p w14:paraId="52FAE8C6" w14:textId="77777777" w:rsidR="006620D5" w:rsidRPr="00F82896" w:rsidRDefault="006620D5">
      <w:pPr>
        <w:rPr>
          <w:rFonts w:asciiTheme="majorHAnsi" w:hAnsiTheme="majorHAnsi" w:cs="Arial"/>
          <w:b/>
          <w:bCs/>
          <w:i/>
          <w:iCs/>
          <w:caps/>
          <w:kern w:val="32"/>
          <w:sz w:val="22"/>
          <w:szCs w:val="22"/>
        </w:rPr>
      </w:pPr>
      <w:r w:rsidRPr="00F82896">
        <w:rPr>
          <w:i/>
          <w:iCs/>
          <w:sz w:val="22"/>
          <w:szCs w:val="22"/>
        </w:rPr>
        <w:br w:type="page"/>
      </w:r>
    </w:p>
    <w:p w14:paraId="5A31EC23" w14:textId="070FCFF2" w:rsidR="00987900" w:rsidRPr="00F82896" w:rsidRDefault="00987900" w:rsidP="009A294C">
      <w:pPr>
        <w:pStyle w:val="Titre1"/>
      </w:pPr>
      <w:bookmarkStart w:id="1" w:name="_Toc212636051"/>
      <w:r w:rsidRPr="00F82896">
        <w:lastRenderedPageBreak/>
        <w:t>Introduction</w:t>
      </w:r>
      <w:bookmarkEnd w:id="0"/>
      <w:bookmarkEnd w:id="1"/>
    </w:p>
    <w:p w14:paraId="7FEE75F8" w14:textId="294E3593" w:rsidR="00D57456" w:rsidRPr="00F82896" w:rsidRDefault="00E241A7" w:rsidP="00D57456">
      <w:pPr>
        <w:pStyle w:val="Corpsdetexte"/>
      </w:pPr>
      <w:r w:rsidRPr="00F82896">
        <w:t>Concevoir un logiciel pour afficher des graphiques sur des données</w:t>
      </w:r>
      <w:r w:rsidR="00CF70D0" w:rsidRPr="00F82896">
        <w:t>.</w:t>
      </w:r>
    </w:p>
    <w:p w14:paraId="483CD71A" w14:textId="04E08B3B" w:rsidR="00987900" w:rsidRPr="00F82896" w:rsidRDefault="00987900" w:rsidP="00987900">
      <w:pPr>
        <w:pStyle w:val="Titre2"/>
      </w:pPr>
      <w:bookmarkStart w:id="2" w:name="_Toc212636052"/>
      <w:r w:rsidRPr="00F82896">
        <w:t>Objectif</w:t>
      </w:r>
      <w:r w:rsidR="006237F1" w:rsidRPr="00F82896">
        <w:t xml:space="preserve"> produit</w:t>
      </w:r>
      <w:bookmarkEnd w:id="2"/>
    </w:p>
    <w:p w14:paraId="14417ECF" w14:textId="3EC0385E" w:rsidR="003721B6" w:rsidRPr="00F82896" w:rsidRDefault="00D2146F" w:rsidP="003721B6">
      <w:pPr>
        <w:pStyle w:val="Retraitcorpsdetexte"/>
      </w:pPr>
      <w:r w:rsidRPr="00F82896">
        <w:t>Les objectifs seront de respecter les contraintes techniques ci-dessous</w:t>
      </w:r>
      <w:r w:rsidR="00996A80" w:rsidRPr="00F82896">
        <w:t xml:space="preserve"> de plus des critères d’acceptation des user stories</w:t>
      </w:r>
      <w:r w:rsidRPr="00F82896">
        <w:t> :</w:t>
      </w:r>
    </w:p>
    <w:p w14:paraId="003B2487" w14:textId="77777777" w:rsidR="00D2146F" w:rsidRPr="00F82896" w:rsidRDefault="00D2146F" w:rsidP="003721B6">
      <w:pPr>
        <w:pStyle w:val="Retraitcorpsdetexte"/>
      </w:pPr>
    </w:p>
    <w:p w14:paraId="468F2A7A" w14:textId="77777777" w:rsidR="00D2146F" w:rsidRPr="00F82896" w:rsidRDefault="00D2146F" w:rsidP="003721B6">
      <w:pPr>
        <w:pStyle w:val="Retraitcorpsdetexte"/>
      </w:pPr>
      <w:r w:rsidRPr="00F82896">
        <w:t xml:space="preserve">• Utiliser LINQ (pas de boucle for) </w:t>
      </w:r>
    </w:p>
    <w:p w14:paraId="01799A59" w14:textId="77777777" w:rsidR="00D2146F" w:rsidRPr="00F82896" w:rsidRDefault="00D2146F" w:rsidP="003721B6">
      <w:pPr>
        <w:pStyle w:val="Retraitcorpsdetexte"/>
      </w:pPr>
      <w:r w:rsidRPr="00F82896">
        <w:t xml:space="preserve">• Implémenter au moins 2 extensions du langage C# pour faciliter l’écriture du code </w:t>
      </w:r>
    </w:p>
    <w:p w14:paraId="26ACFFAB" w14:textId="77777777" w:rsidR="00D2146F" w:rsidRPr="00F82896" w:rsidRDefault="00D2146F" w:rsidP="003721B6">
      <w:pPr>
        <w:pStyle w:val="Retraitcorpsdetexte"/>
      </w:pPr>
      <w:r w:rsidRPr="00F82896">
        <w:t>• Librairie graphique à choix (</w:t>
      </w:r>
      <w:proofErr w:type="spellStart"/>
      <w:r w:rsidRPr="00F82896">
        <w:t>forms</w:t>
      </w:r>
      <w:proofErr w:type="spellEnd"/>
      <w:r w:rsidRPr="00F82896">
        <w:t xml:space="preserve">, </w:t>
      </w:r>
      <w:proofErr w:type="spellStart"/>
      <w:r w:rsidRPr="00F82896">
        <w:t>maui</w:t>
      </w:r>
      <w:proofErr w:type="spellEnd"/>
      <w:r w:rsidRPr="00F82896">
        <w:t xml:space="preserve">, </w:t>
      </w:r>
      <w:proofErr w:type="spellStart"/>
      <w:r w:rsidRPr="00F82896">
        <w:t>uno</w:t>
      </w:r>
      <w:proofErr w:type="spellEnd"/>
      <w:r w:rsidRPr="00F82896">
        <w:t xml:space="preserve">, </w:t>
      </w:r>
      <w:proofErr w:type="spellStart"/>
      <w:r w:rsidRPr="00F82896">
        <w:t>wpf</w:t>
      </w:r>
      <w:proofErr w:type="spellEnd"/>
      <w:r w:rsidRPr="00F82896">
        <w:t xml:space="preserve">, </w:t>
      </w:r>
      <w:proofErr w:type="spellStart"/>
      <w:r w:rsidRPr="00F82896">
        <w:t>fna</w:t>
      </w:r>
      <w:proofErr w:type="spellEnd"/>
      <w:r w:rsidRPr="00F82896">
        <w:t xml:space="preserve">, …) </w:t>
      </w:r>
    </w:p>
    <w:p w14:paraId="7CBCC965" w14:textId="3122FF68" w:rsidR="00D2146F" w:rsidRPr="00F82896" w:rsidRDefault="00D2146F" w:rsidP="003721B6">
      <w:pPr>
        <w:pStyle w:val="Retraitcorpsdetexte"/>
      </w:pPr>
      <w:r w:rsidRPr="00F82896">
        <w:t>• Librairie pour présenter les données à choix (https://scottplot.net/ par exemple)</w:t>
      </w:r>
    </w:p>
    <w:p w14:paraId="1E4B96DE" w14:textId="4A1057D3" w:rsidR="00D304E9" w:rsidRPr="00F82896" w:rsidRDefault="00D304E9" w:rsidP="00D304E9">
      <w:pPr>
        <w:pStyle w:val="Titre2"/>
      </w:pPr>
      <w:bookmarkStart w:id="3" w:name="_Toc212636053"/>
      <w:r w:rsidRPr="00F82896">
        <w:t>Objectif pédagogique</w:t>
      </w:r>
      <w:bookmarkEnd w:id="3"/>
    </w:p>
    <w:p w14:paraId="35E42667" w14:textId="6E7E8A7B" w:rsidR="00D304E9" w:rsidRPr="00F82896" w:rsidRDefault="00D304E9" w:rsidP="00D304E9">
      <w:pPr>
        <w:pStyle w:val="Retraitcorpsdetexte"/>
      </w:pPr>
      <w:r w:rsidRPr="00F82896">
        <w:t xml:space="preserve">Le but est de s’améliorer à utiliser la librairie LINQ, d’utiliser </w:t>
      </w:r>
      <w:proofErr w:type="spellStart"/>
      <w:r w:rsidRPr="00F82896">
        <w:t>Scottplot</w:t>
      </w:r>
      <w:proofErr w:type="spellEnd"/>
      <w:r w:rsidRPr="00F82896">
        <w:t xml:space="preserve"> comme librairie de traçage libre et open-source pour .NET</w:t>
      </w:r>
      <w:r w:rsidR="004E25D6" w:rsidRPr="00F82896">
        <w:t xml:space="preserve"> et de remplir les critères des user stories.</w:t>
      </w:r>
    </w:p>
    <w:p w14:paraId="6F553B7C" w14:textId="77777777" w:rsidR="00D304E9" w:rsidRPr="00F82896" w:rsidRDefault="00D304E9" w:rsidP="003721B6">
      <w:pPr>
        <w:pStyle w:val="Retraitcorpsdetexte"/>
      </w:pPr>
    </w:p>
    <w:p w14:paraId="29F9DDB2" w14:textId="5710DB79" w:rsidR="00644C2E" w:rsidRPr="00F82896" w:rsidRDefault="00C34A09" w:rsidP="0065272D">
      <w:pPr>
        <w:pStyle w:val="Titre1"/>
      </w:pPr>
      <w:bookmarkStart w:id="4" w:name="_Toc212636054"/>
      <w:r w:rsidRPr="00F82896">
        <w:t>Planification</w:t>
      </w:r>
      <w:bookmarkEnd w:id="4"/>
    </w:p>
    <w:p w14:paraId="30C5ACBF" w14:textId="0A48D698" w:rsidR="0065272D" w:rsidRPr="00F82896" w:rsidRDefault="00610D19" w:rsidP="00B02655">
      <w:pPr>
        <w:pStyle w:val="Corpsdetexte"/>
        <w:numPr>
          <w:ilvl w:val="0"/>
          <w:numId w:val="27"/>
        </w:numPr>
        <w:spacing w:line="276" w:lineRule="auto"/>
      </w:pPr>
      <w:r w:rsidRPr="00F82896">
        <w:t xml:space="preserve">08.09.25 - </w:t>
      </w:r>
      <w:r w:rsidR="002A1F20" w:rsidRPr="00F82896">
        <w:t xml:space="preserve">En tant qu’utilisateur, je veux afficher une représentation graphique de plusieurs séries temporelles (time </w:t>
      </w:r>
      <w:proofErr w:type="spellStart"/>
      <w:r w:rsidR="002A1F20" w:rsidRPr="00F82896">
        <w:t>series</w:t>
      </w:r>
      <w:proofErr w:type="spellEnd"/>
      <w:r w:rsidR="002A1F20" w:rsidRPr="00F82896">
        <w:t>) simultanément, afin de comparer différentes données météorologiques comme la température, les précipitations et l’humidité sur une même période.</w:t>
      </w:r>
    </w:p>
    <w:p w14:paraId="7051C021" w14:textId="229B2AB7" w:rsidR="0065272D" w:rsidRPr="00F82896" w:rsidRDefault="0065272D" w:rsidP="006C349D">
      <w:pPr>
        <w:pStyle w:val="Corpsdetexte"/>
        <w:spacing w:line="276" w:lineRule="auto"/>
      </w:pPr>
      <w:r w:rsidRPr="00F82896">
        <w:rPr>
          <w:b/>
          <w:bCs/>
        </w:rPr>
        <w:t>Critères d'acceptation</w:t>
      </w:r>
      <w:r w:rsidRPr="00F82896">
        <w:t xml:space="preserve"> : </w:t>
      </w:r>
      <w:r w:rsidR="002A1F20" w:rsidRPr="00F82896">
        <w:t>L’utilisateur peut afficher au moins deux séries temporelles (ex. température et précipitations) sur un même graphique, avec une légende claire pour chaque courbe.</w:t>
      </w:r>
    </w:p>
    <w:p w14:paraId="2D8F234D" w14:textId="62D4A44D" w:rsidR="0065272D" w:rsidRPr="00F82896" w:rsidRDefault="008231D2" w:rsidP="00B02655">
      <w:pPr>
        <w:pStyle w:val="Corpsdetexte"/>
        <w:numPr>
          <w:ilvl w:val="0"/>
          <w:numId w:val="27"/>
        </w:numPr>
        <w:spacing w:line="276" w:lineRule="auto"/>
      </w:pPr>
      <w:r w:rsidRPr="00F82896">
        <w:t>15</w:t>
      </w:r>
      <w:r w:rsidR="00610D19" w:rsidRPr="00F82896">
        <w:t xml:space="preserve">.09.25 - </w:t>
      </w:r>
      <w:r w:rsidR="0065272D" w:rsidRPr="00F82896">
        <w:t xml:space="preserve">Je veux pouvoir bénéficier d’une grande flexibilité d’affichage afin de pouvoir analyser mes données en détail. </w:t>
      </w:r>
    </w:p>
    <w:p w14:paraId="1BE73EB4" w14:textId="11E1F525" w:rsidR="0065272D" w:rsidRPr="00F82896" w:rsidRDefault="0065272D" w:rsidP="006C349D">
      <w:pPr>
        <w:pStyle w:val="Corpsdetexte"/>
        <w:spacing w:line="276" w:lineRule="auto"/>
      </w:pPr>
      <w:r w:rsidRPr="00F82896">
        <w:rPr>
          <w:b/>
          <w:bCs/>
        </w:rPr>
        <w:t>Critères d'acceptation</w:t>
      </w:r>
      <w:r w:rsidRPr="00F82896">
        <w:t> : Voir les dates (jj-mm-</w:t>
      </w:r>
      <w:proofErr w:type="spellStart"/>
      <w:r w:rsidRPr="00F82896">
        <w:t>aa</w:t>
      </w:r>
      <w:proofErr w:type="spellEnd"/>
      <w:r w:rsidRPr="00F82896">
        <w:t>)</w:t>
      </w:r>
      <w:r w:rsidR="0059362F" w:rsidRPr="00F82896">
        <w:t xml:space="preserve"> | plages de dates du 01.05 au 05.05</w:t>
      </w:r>
    </w:p>
    <w:p w14:paraId="38EE68F4" w14:textId="78B756C0" w:rsidR="00F153F0" w:rsidRPr="00F82896" w:rsidRDefault="008231D2" w:rsidP="00B02655">
      <w:pPr>
        <w:pStyle w:val="Corpsdetexte"/>
        <w:numPr>
          <w:ilvl w:val="0"/>
          <w:numId w:val="27"/>
        </w:numPr>
        <w:spacing w:line="276" w:lineRule="auto"/>
      </w:pPr>
      <w:r w:rsidRPr="00F82896">
        <w:t>29</w:t>
      </w:r>
      <w:r w:rsidR="00610D19" w:rsidRPr="00F82896">
        <w:t xml:space="preserve">.09.25 - </w:t>
      </w:r>
      <w:r w:rsidR="00F153F0" w:rsidRPr="00F82896">
        <w:t>En tant qu’utilisateur, je souhaite importer un fichier CSV contenant la température de l'air à 2 m du sol.</w:t>
      </w:r>
    </w:p>
    <w:p w14:paraId="1DC8314E" w14:textId="7B07709F" w:rsidR="006C349D" w:rsidRPr="00F82896" w:rsidRDefault="00F153F0" w:rsidP="006C349D">
      <w:pPr>
        <w:pStyle w:val="Corpsdetexte"/>
        <w:spacing w:line="276" w:lineRule="auto"/>
      </w:pPr>
      <w:r w:rsidRPr="00F82896">
        <w:rPr>
          <w:b/>
          <w:bCs/>
        </w:rPr>
        <w:t>Critères d'acceptation</w:t>
      </w:r>
      <w:r w:rsidRPr="00F82896">
        <w:t> : Après avoir chargé le fichier, l’application affiche un graph</w:t>
      </w:r>
      <w:r w:rsidR="00507629" w:rsidRPr="00F82896">
        <w:t>ique</w:t>
      </w:r>
      <w:r w:rsidRPr="00F82896">
        <w:t xml:space="preserve"> cohérent.</w:t>
      </w:r>
    </w:p>
    <w:p w14:paraId="4FD60492" w14:textId="070557AD" w:rsidR="006C349D" w:rsidRPr="00F82896" w:rsidRDefault="008231D2" w:rsidP="00B02655">
      <w:pPr>
        <w:pStyle w:val="Corpsdetexte"/>
        <w:numPr>
          <w:ilvl w:val="0"/>
          <w:numId w:val="27"/>
        </w:numPr>
        <w:spacing w:line="276" w:lineRule="auto"/>
      </w:pPr>
      <w:r w:rsidRPr="00F82896">
        <w:t>29</w:t>
      </w:r>
      <w:r w:rsidR="00610D19" w:rsidRPr="00F82896">
        <w:t xml:space="preserve">.09.25 - </w:t>
      </w:r>
      <w:r w:rsidR="006C349D" w:rsidRPr="00F82896">
        <w:t>En tant qu’utilisateur, je veux pouvoir choisir l’unité de température (°C ou °F), afin de visualiser les données selon ma préférence.</w:t>
      </w:r>
    </w:p>
    <w:p w14:paraId="635B8794" w14:textId="14E6F310" w:rsidR="006C349D" w:rsidRPr="00F82896" w:rsidRDefault="006C349D" w:rsidP="006C349D">
      <w:pPr>
        <w:pStyle w:val="Corpsdetexte"/>
        <w:spacing w:line="276" w:lineRule="auto"/>
      </w:pPr>
      <w:r w:rsidRPr="00F82896">
        <w:rPr>
          <w:b/>
          <w:bCs/>
        </w:rPr>
        <w:t>Critères d'acceptation</w:t>
      </w:r>
      <w:r w:rsidRPr="00F82896">
        <w:t> : L’utilisateur peut basculer entre °C et °F depuis une option de l’interface, et le graphique est automatiquement mis à jour.</w:t>
      </w:r>
    </w:p>
    <w:p w14:paraId="48B68247" w14:textId="51D5D8C7" w:rsidR="0065272D" w:rsidRPr="00F82896" w:rsidRDefault="0034682D" w:rsidP="00B02655">
      <w:pPr>
        <w:pStyle w:val="Corpsdetexte"/>
        <w:numPr>
          <w:ilvl w:val="0"/>
          <w:numId w:val="27"/>
        </w:numPr>
      </w:pPr>
      <w:r w:rsidRPr="00F82896">
        <w:t>29</w:t>
      </w:r>
      <w:r w:rsidR="00610D19" w:rsidRPr="00F82896">
        <w:t>.</w:t>
      </w:r>
      <w:r w:rsidRPr="00F82896">
        <w:t>09</w:t>
      </w:r>
      <w:r w:rsidR="00610D19" w:rsidRPr="00F82896">
        <w:t xml:space="preserve">.25 - </w:t>
      </w:r>
      <w:r w:rsidR="006C349D" w:rsidRPr="00F82896">
        <w:t>En tant qu’utilisateur, je veux visualiser les précipitations sous forme de barres verticales, pour mieux distinguer les volumes journaliers.</w:t>
      </w:r>
    </w:p>
    <w:p w14:paraId="3CC4612D" w14:textId="53854FC0" w:rsidR="006C349D" w:rsidRPr="00F82896" w:rsidRDefault="006C349D" w:rsidP="0034682D">
      <w:pPr>
        <w:pStyle w:val="Corpsdetexte"/>
      </w:pPr>
      <w:r w:rsidRPr="00F82896">
        <w:rPr>
          <w:b/>
          <w:bCs/>
        </w:rPr>
        <w:t>Critères d'acceptation</w:t>
      </w:r>
      <w:r w:rsidRPr="00F82896">
        <w:t> : Lorsque l’utilisateur sélectionne les précipitations comme type de données, le graphique utilise un affichage en barres au lieu de lignes continues.</w:t>
      </w:r>
    </w:p>
    <w:p w14:paraId="6BDFB4FA" w14:textId="4046E47B" w:rsidR="006C349D" w:rsidRPr="00F82896" w:rsidRDefault="0034682D" w:rsidP="00B02655">
      <w:pPr>
        <w:pStyle w:val="Corpsdetexte"/>
        <w:numPr>
          <w:ilvl w:val="0"/>
          <w:numId w:val="27"/>
        </w:numPr>
      </w:pPr>
      <w:r w:rsidRPr="00F82896">
        <w:t>06</w:t>
      </w:r>
      <w:r w:rsidR="0035751D" w:rsidRPr="00F82896">
        <w:t xml:space="preserve">.10.25 - </w:t>
      </w:r>
      <w:r w:rsidR="006C349D" w:rsidRPr="00F82896">
        <w:t>En tant qu’utilisateur, je veux voir la valeur maximale et minimale d’une série temporelle météorologique, afin d’identifier les extrêmes sur une période donnée.</w:t>
      </w:r>
    </w:p>
    <w:p w14:paraId="636BA162" w14:textId="432BF3AD" w:rsidR="0034682D" w:rsidRPr="00F82896" w:rsidRDefault="006C349D" w:rsidP="00C34A09">
      <w:pPr>
        <w:pStyle w:val="Corpsdetexte"/>
      </w:pPr>
      <w:r w:rsidRPr="00F82896">
        <w:rPr>
          <w:b/>
          <w:bCs/>
        </w:rPr>
        <w:lastRenderedPageBreak/>
        <w:t>Critères d'acceptation</w:t>
      </w:r>
      <w:r w:rsidRPr="00F82896">
        <w:t> : Après affichage d’une série (ex. température), les valeurs max et min sont indiquées sous le graphique ou sur le graphique avec des étiquettes.</w:t>
      </w:r>
    </w:p>
    <w:p w14:paraId="158C6F79" w14:textId="0F5C4FBC" w:rsidR="006C349D" w:rsidRPr="00F82896" w:rsidRDefault="0035751D" w:rsidP="00B02655">
      <w:pPr>
        <w:pStyle w:val="Corpsdetexte"/>
        <w:numPr>
          <w:ilvl w:val="0"/>
          <w:numId w:val="27"/>
        </w:numPr>
      </w:pPr>
      <w:r w:rsidRPr="00F82896">
        <w:t xml:space="preserve">27.10.25 - </w:t>
      </w:r>
      <w:r w:rsidR="006C349D" w:rsidRPr="00F82896">
        <w:t>En tant qu’utilisateur, je veux sauvegarder une image du graphique affiché, pour pouvoir l’inclure dans un rapport ou le partager.</w:t>
      </w:r>
    </w:p>
    <w:p w14:paraId="733D597A" w14:textId="0C15D1B2" w:rsidR="006C349D" w:rsidRPr="00F82896" w:rsidRDefault="006C349D" w:rsidP="006C349D">
      <w:pPr>
        <w:pStyle w:val="Corpsdetexte"/>
      </w:pPr>
      <w:r w:rsidRPr="00F82896">
        <w:rPr>
          <w:b/>
          <w:bCs/>
        </w:rPr>
        <w:t>Critères d'acceptation</w:t>
      </w:r>
      <w:r w:rsidRPr="00F82896">
        <w:t> : L’utilisateur peut cliquer sur un bouton "Exporter" pour sauvegarder le graphique actuel au format PNG.</w:t>
      </w:r>
    </w:p>
    <w:p w14:paraId="5F9CF043" w14:textId="2F2FC80C" w:rsidR="0034682D" w:rsidRPr="00F82896" w:rsidRDefault="0034682D" w:rsidP="0034682D">
      <w:pPr>
        <w:pStyle w:val="Corpsdetexte"/>
        <w:numPr>
          <w:ilvl w:val="0"/>
          <w:numId w:val="27"/>
        </w:numPr>
        <w:spacing w:line="276" w:lineRule="auto"/>
      </w:pPr>
      <w:r w:rsidRPr="00F82896">
        <w:t xml:space="preserve">27.10.25 - En tant qu’utilisateur, je veux avoir un mode pour afficher des fonctions météorologiques simulées ou théoriques, comme une variation </w:t>
      </w:r>
      <w:r w:rsidR="000A08B8" w:rsidRPr="00F82896">
        <w:t>sinusoïdale</w:t>
      </w:r>
      <w:r w:rsidRPr="00F82896">
        <w:t xml:space="preserve"> de température ou une fonction personnalisée, en plus des séries temporelles réelles.</w:t>
      </w:r>
    </w:p>
    <w:p w14:paraId="467708E4" w14:textId="60C4C744" w:rsidR="0034682D" w:rsidRPr="00F82896" w:rsidRDefault="0034682D" w:rsidP="008D6BA7">
      <w:pPr>
        <w:pStyle w:val="Corpsdetexte"/>
        <w:spacing w:line="276" w:lineRule="auto"/>
      </w:pPr>
      <w:r w:rsidRPr="00F82896">
        <w:rPr>
          <w:b/>
          <w:bCs/>
        </w:rPr>
        <w:t>Critères d'acceptation</w:t>
      </w:r>
      <w:r w:rsidRPr="00F82896">
        <w:t> : L’utilisateur peut activer un mode “fonction” et afficher des courbes comme x^2, sin(x), ou saisir une expression personnalisée (ex. x * sin(x)), qui est ensuite interprétée et affichée correctement sur le graphique.</w:t>
      </w:r>
    </w:p>
    <w:p w14:paraId="32C77867" w14:textId="7DB7FA63" w:rsidR="00C801D3" w:rsidRPr="00F82896" w:rsidRDefault="00B02655" w:rsidP="0034682D">
      <w:pPr>
        <w:pStyle w:val="Corpsdetexte"/>
        <w:numPr>
          <w:ilvl w:val="0"/>
          <w:numId w:val="27"/>
        </w:numPr>
      </w:pPr>
      <w:r w:rsidRPr="00F82896">
        <w:t>Rapport – Toutes les sessions un rapport journalier</w:t>
      </w:r>
    </w:p>
    <w:p w14:paraId="136FBD14" w14:textId="4DF99A8C" w:rsidR="00792C61" w:rsidRPr="00F82896" w:rsidRDefault="00792C61" w:rsidP="00C34A09">
      <w:pPr>
        <w:pStyle w:val="Titre1"/>
      </w:pPr>
      <w:bookmarkStart w:id="5" w:name="_Toc212636055"/>
      <w:r w:rsidRPr="00F82896">
        <w:t>Maquette haute-fidélité</w:t>
      </w:r>
      <w:bookmarkEnd w:id="5"/>
    </w:p>
    <w:p w14:paraId="4594014D" w14:textId="77777777" w:rsidR="00792C61" w:rsidRPr="00F82896" w:rsidRDefault="00792C61" w:rsidP="00792C61">
      <w:pPr>
        <w:pStyle w:val="Corpsdetexte"/>
      </w:pPr>
      <w:r w:rsidRPr="00F82896">
        <w:t xml:space="preserve">Pour les maquettes haute-fidélités, il faut respecter les user stories et intégrer les fonctionnalités demandées. </w:t>
      </w:r>
    </w:p>
    <w:p w14:paraId="0640F686" w14:textId="079C637A" w:rsidR="000A08B8" w:rsidRPr="00F82896" w:rsidRDefault="00792C61" w:rsidP="00792C61">
      <w:pPr>
        <w:pStyle w:val="Corpsdetexte"/>
      </w:pPr>
      <w:r w:rsidRPr="00F82896">
        <w:t xml:space="preserve">La première maquette affiche </w:t>
      </w:r>
      <w:r w:rsidR="000A08B8" w:rsidRPr="00F82896">
        <w:t xml:space="preserve">les points suivants : </w:t>
      </w:r>
    </w:p>
    <w:p w14:paraId="126644F4" w14:textId="57735777" w:rsidR="000A08B8" w:rsidRPr="00F82896" w:rsidRDefault="000A08B8" w:rsidP="000A08B8">
      <w:pPr>
        <w:pStyle w:val="Corpsdetexte"/>
        <w:numPr>
          <w:ilvl w:val="0"/>
          <w:numId w:val="29"/>
        </w:numPr>
        <w:rPr>
          <w:caps/>
        </w:rPr>
      </w:pPr>
      <w:r w:rsidRPr="00F82896">
        <w:t>La</w:t>
      </w:r>
      <w:r w:rsidR="00792C61" w:rsidRPr="00F82896">
        <w:t xml:space="preserve"> température</w:t>
      </w:r>
      <w:r w:rsidRPr="00F82896">
        <w:t xml:space="preserve"> et autres </w:t>
      </w:r>
      <w:r w:rsidR="00792C61" w:rsidRPr="00F82896">
        <w:t>options mété</w:t>
      </w:r>
      <w:r w:rsidRPr="00F82896">
        <w:t>o</w:t>
      </w:r>
    </w:p>
    <w:p w14:paraId="4C4D39D1" w14:textId="4D077837" w:rsidR="006E70FB" w:rsidRPr="00F82896" w:rsidRDefault="000A08B8" w:rsidP="000A08B8">
      <w:pPr>
        <w:pStyle w:val="Corpsdetexte"/>
        <w:numPr>
          <w:ilvl w:val="0"/>
          <w:numId w:val="29"/>
        </w:numPr>
        <w:rPr>
          <w:caps/>
        </w:rPr>
      </w:pPr>
      <w:r w:rsidRPr="00F82896">
        <w:t>Le</w:t>
      </w:r>
      <w:r w:rsidR="006E70FB" w:rsidRPr="00F82896">
        <w:t xml:space="preserve"> </w:t>
      </w:r>
      <w:r w:rsidR="00792C61" w:rsidRPr="00F82896">
        <w:t xml:space="preserve">bouton import permet d’importer un fichier CSV </w:t>
      </w:r>
    </w:p>
    <w:p w14:paraId="403DE094" w14:textId="5A327DB8" w:rsidR="000A08B8" w:rsidRPr="00F82896" w:rsidRDefault="006E70FB" w:rsidP="00363FFC">
      <w:pPr>
        <w:pStyle w:val="Corpsdetexte"/>
        <w:numPr>
          <w:ilvl w:val="0"/>
          <w:numId w:val="29"/>
        </w:numPr>
        <w:rPr>
          <w:caps/>
        </w:rPr>
      </w:pPr>
      <w:r w:rsidRPr="00F82896">
        <w:t xml:space="preserve">Le bouton </w:t>
      </w:r>
      <w:r w:rsidR="00792C61" w:rsidRPr="00F82896">
        <w:t xml:space="preserve">export </w:t>
      </w:r>
      <w:r w:rsidRPr="00F82896">
        <w:t>permet d’exporter</w:t>
      </w:r>
      <w:r w:rsidR="00792C61" w:rsidRPr="00F82896">
        <w:t xml:space="preserve"> un PNG du graphique.</w:t>
      </w:r>
    </w:p>
    <w:p w14:paraId="546C6501" w14:textId="63751B6C" w:rsidR="00363FFC" w:rsidRPr="00F82896" w:rsidRDefault="00096FE2" w:rsidP="00363FFC">
      <w:pPr>
        <w:pStyle w:val="Corpsdetexte"/>
        <w:numPr>
          <w:ilvl w:val="0"/>
          <w:numId w:val="29"/>
        </w:numPr>
        <w:rPr>
          <w:caps/>
        </w:rPr>
      </w:pPr>
      <w:r w:rsidRPr="00F82896">
        <w:rPr>
          <w:noProof/>
        </w:rPr>
        <w:drawing>
          <wp:anchor distT="0" distB="0" distL="114300" distR="114300" simplePos="0" relativeHeight="251661312" behindDoc="0" locked="0" layoutInCell="1" allowOverlap="1" wp14:anchorId="5E2EB8D8" wp14:editId="0A47D887">
            <wp:simplePos x="0" y="0"/>
            <wp:positionH relativeFrom="margin">
              <wp:posOffset>1228090</wp:posOffset>
            </wp:positionH>
            <wp:positionV relativeFrom="paragraph">
              <wp:posOffset>252085</wp:posOffset>
            </wp:positionV>
            <wp:extent cx="3401695" cy="3173095"/>
            <wp:effectExtent l="0" t="0" r="8255" b="8255"/>
            <wp:wrapTopAndBottom/>
            <wp:docPr id="3650431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31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944" w:rsidRPr="00F82896">
        <w:t>Une info-bulle</w:t>
      </w:r>
      <w:r w:rsidR="00363FFC" w:rsidRPr="00F82896">
        <w:t xml:space="preserve"> pour des détails</w:t>
      </w:r>
    </w:p>
    <w:p w14:paraId="7E849955" w14:textId="381A6354" w:rsidR="00792C61" w:rsidRPr="00F82896" w:rsidRDefault="00792C61">
      <w:r w:rsidRPr="00F82896">
        <w:br w:type="page"/>
      </w:r>
    </w:p>
    <w:p w14:paraId="17A08149" w14:textId="77777777" w:rsidR="00096FE2" w:rsidRPr="00F82896" w:rsidRDefault="00096FE2" w:rsidP="00792C61">
      <w:pPr>
        <w:pStyle w:val="Corpsdetexte"/>
      </w:pPr>
      <w:r w:rsidRPr="00F82896">
        <w:lastRenderedPageBreak/>
        <w:t>La</w:t>
      </w:r>
      <w:r w:rsidR="00792C61" w:rsidRPr="00F82896">
        <w:t xml:space="preserve"> deuxième maquette affiche</w:t>
      </w:r>
      <w:r w:rsidRPr="00F82896">
        <w:t> :</w:t>
      </w:r>
    </w:p>
    <w:p w14:paraId="3763B4F5" w14:textId="098591F4" w:rsidR="00792C61" w:rsidRPr="00F82896" w:rsidRDefault="00096FE2" w:rsidP="00096FE2">
      <w:pPr>
        <w:pStyle w:val="Corpsdetexte"/>
        <w:numPr>
          <w:ilvl w:val="0"/>
          <w:numId w:val="30"/>
        </w:numPr>
      </w:pPr>
      <w:r w:rsidRPr="00F82896">
        <w:rPr>
          <w:noProof/>
        </w:rPr>
        <w:drawing>
          <wp:anchor distT="0" distB="0" distL="114300" distR="114300" simplePos="0" relativeHeight="251662336" behindDoc="0" locked="0" layoutInCell="1" allowOverlap="1" wp14:anchorId="49CA4750" wp14:editId="2EAA6808">
            <wp:simplePos x="0" y="0"/>
            <wp:positionH relativeFrom="column">
              <wp:posOffset>1310469</wp:posOffset>
            </wp:positionH>
            <wp:positionV relativeFrom="paragraph">
              <wp:posOffset>330485</wp:posOffset>
            </wp:positionV>
            <wp:extent cx="3118485" cy="2606040"/>
            <wp:effectExtent l="0" t="0" r="5715" b="3810"/>
            <wp:wrapTopAndBottom/>
            <wp:docPr id="19826941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941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896">
        <w:t>L</w:t>
      </w:r>
      <w:r w:rsidR="00792C61" w:rsidRPr="00F82896">
        <w:t>a précipitation avec des barres.</w:t>
      </w:r>
    </w:p>
    <w:p w14:paraId="0BA8DE91" w14:textId="5FEECAF3" w:rsidR="00096FE2" w:rsidRPr="00F82896" w:rsidRDefault="00096FE2" w:rsidP="00096FE2">
      <w:pPr>
        <w:pStyle w:val="Corpsdetexte"/>
      </w:pPr>
    </w:p>
    <w:p w14:paraId="2652B234" w14:textId="00CCDE44" w:rsidR="00661944" w:rsidRPr="00F82896" w:rsidRDefault="00792C61" w:rsidP="00792C61">
      <w:pPr>
        <w:pStyle w:val="Corpsdetexte"/>
      </w:pPr>
      <w:r w:rsidRPr="00F82896">
        <w:t>Puis la dernière montre</w:t>
      </w:r>
      <w:r w:rsidR="00661944" w:rsidRPr="00F82896">
        <w:t> :</w:t>
      </w:r>
    </w:p>
    <w:p w14:paraId="0FB3F614" w14:textId="643CE2F4" w:rsidR="00792C61" w:rsidRPr="00F82896" w:rsidRDefault="003D50F0" w:rsidP="008F22C0">
      <w:pPr>
        <w:pStyle w:val="Corpsdetexte"/>
        <w:numPr>
          <w:ilvl w:val="0"/>
          <w:numId w:val="30"/>
        </w:numPr>
      </w:pPr>
      <w:r w:rsidRPr="00F82896">
        <w:rPr>
          <w:noProof/>
        </w:rPr>
        <w:drawing>
          <wp:anchor distT="0" distB="0" distL="114300" distR="114300" simplePos="0" relativeHeight="251663360" behindDoc="0" locked="0" layoutInCell="1" allowOverlap="1" wp14:anchorId="52D13987" wp14:editId="0EDB9604">
            <wp:simplePos x="0" y="0"/>
            <wp:positionH relativeFrom="margin">
              <wp:align>center</wp:align>
            </wp:positionH>
            <wp:positionV relativeFrom="paragraph">
              <wp:posOffset>275120</wp:posOffset>
            </wp:positionV>
            <wp:extent cx="3200400" cy="2656205"/>
            <wp:effectExtent l="0" t="0" r="0" b="0"/>
            <wp:wrapTopAndBottom/>
            <wp:docPr id="14805731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731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944" w:rsidRPr="00F82896">
        <w:t>La f</w:t>
      </w:r>
      <w:r w:rsidR="00792C61" w:rsidRPr="00F82896">
        <w:t>onction qui permet d’affiche des expressions mathématique.</w:t>
      </w:r>
    </w:p>
    <w:p w14:paraId="1C202ADE" w14:textId="77777777" w:rsidR="003D50F0" w:rsidRPr="00F82896" w:rsidRDefault="003D50F0">
      <w:pPr>
        <w:rPr>
          <w:rFonts w:asciiTheme="majorHAnsi" w:hAnsiTheme="majorHAnsi" w:cs="Arial"/>
          <w:b/>
          <w:bCs/>
          <w:caps/>
          <w:kern w:val="32"/>
          <w:sz w:val="32"/>
          <w:szCs w:val="32"/>
        </w:rPr>
      </w:pPr>
      <w:r w:rsidRPr="00F82896">
        <w:br w:type="page"/>
      </w:r>
    </w:p>
    <w:p w14:paraId="22AA27CE" w14:textId="1916D619" w:rsidR="00C801D3" w:rsidRPr="00F82896" w:rsidRDefault="00C34A09" w:rsidP="00C34A09">
      <w:pPr>
        <w:pStyle w:val="Titre1"/>
      </w:pPr>
      <w:bookmarkStart w:id="6" w:name="_Toc212636056"/>
      <w:r w:rsidRPr="00F82896">
        <w:lastRenderedPageBreak/>
        <w:t>Rapport de tests</w:t>
      </w:r>
      <w:bookmarkEnd w:id="6"/>
    </w:p>
    <w:p w14:paraId="2B754D15" w14:textId="3B26BC5D" w:rsidR="000626E6" w:rsidRPr="00F82896" w:rsidRDefault="000626E6" w:rsidP="000626E6">
      <w:pPr>
        <w:pStyle w:val="Corpsdetexte"/>
        <w:tabs>
          <w:tab w:val="clear" w:pos="4395"/>
        </w:tabs>
      </w:pPr>
      <w:r w:rsidRPr="00F82896">
        <w:t>Pour des raisons de sécurité logicielle, les interactions avec certains boutons sont désactivées tant que les conditions nécessaires ne sont pas remplies.</w:t>
      </w:r>
    </w:p>
    <w:p w14:paraId="7AD78484" w14:textId="25BF0025" w:rsidR="003D50F0" w:rsidRPr="00F82896" w:rsidRDefault="003D50F0" w:rsidP="003D50F0">
      <w:pPr>
        <w:pStyle w:val="Corpsdetexte"/>
        <w:ind w:left="4395" w:hanging="3828"/>
      </w:pPr>
      <w:r w:rsidRPr="00F82896">
        <w:rPr>
          <w:noProof/>
        </w:rPr>
        <w:drawing>
          <wp:anchor distT="0" distB="0" distL="114300" distR="114300" simplePos="0" relativeHeight="251664384" behindDoc="1" locked="0" layoutInCell="1" allowOverlap="1" wp14:anchorId="0770167F" wp14:editId="058EB679">
            <wp:simplePos x="0" y="0"/>
            <wp:positionH relativeFrom="column">
              <wp:posOffset>1485867</wp:posOffset>
            </wp:positionH>
            <wp:positionV relativeFrom="paragraph">
              <wp:posOffset>283895</wp:posOffset>
            </wp:positionV>
            <wp:extent cx="2979420" cy="2393315"/>
            <wp:effectExtent l="0" t="0" r="0" b="6985"/>
            <wp:wrapTopAndBottom/>
            <wp:docPr id="34120343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239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82896">
        <w:t>Le premier test a été révélateur pour la pluviométrie, et en effet, les barres étaient illisibles.</w:t>
      </w:r>
    </w:p>
    <w:p w14:paraId="677DD6B7" w14:textId="6E74158C" w:rsidR="003D50F0" w:rsidRPr="00F82896" w:rsidRDefault="003D50F0" w:rsidP="003D50F0">
      <w:pPr>
        <w:pStyle w:val="Corpsdetexte"/>
        <w:tabs>
          <w:tab w:val="clear" w:pos="4395"/>
        </w:tabs>
        <w:spacing w:before="240"/>
      </w:pPr>
      <w:r w:rsidRPr="00F82896">
        <w:rPr>
          <w:noProof/>
        </w:rPr>
        <w:drawing>
          <wp:anchor distT="0" distB="0" distL="114300" distR="114300" simplePos="0" relativeHeight="251665408" behindDoc="0" locked="0" layoutInCell="1" allowOverlap="1" wp14:anchorId="2F46E21F" wp14:editId="17256C8E">
            <wp:simplePos x="0" y="0"/>
            <wp:positionH relativeFrom="margin">
              <wp:posOffset>1274445</wp:posOffset>
            </wp:positionH>
            <wp:positionV relativeFrom="paragraph">
              <wp:posOffset>3007360</wp:posOffset>
            </wp:positionV>
            <wp:extent cx="3327182" cy="2677886"/>
            <wp:effectExtent l="0" t="0" r="6985" b="8255"/>
            <wp:wrapTopAndBottom/>
            <wp:docPr id="1560119526" name="Image 1" descr="Une image contenant texte, capture d’écran, Tracé, lig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9526" name="Image 1" descr="Une image contenant texte, capture d’écran, Tracé, lign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182" cy="2677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2896">
        <w:t>Une solution a été de transformer les barres en une ligne. Des couleurs pour chaque ville, et rajouter une légende.</w:t>
      </w:r>
      <w:r w:rsidR="006A6BDB" w:rsidRPr="00F82896">
        <w:t xml:space="preserve"> </w:t>
      </w:r>
    </w:p>
    <w:p w14:paraId="162BF337" w14:textId="77777777" w:rsidR="001077CF" w:rsidRPr="00F82896" w:rsidRDefault="001077CF" w:rsidP="001077CF">
      <w:pPr>
        <w:pStyle w:val="Corpsdetexte"/>
        <w:tabs>
          <w:tab w:val="clear" w:pos="4395"/>
        </w:tabs>
      </w:pPr>
    </w:p>
    <w:p w14:paraId="34F5B75A" w14:textId="77777777" w:rsidR="001077CF" w:rsidRPr="00F82896" w:rsidRDefault="001077CF" w:rsidP="001077CF">
      <w:pPr>
        <w:pStyle w:val="Corpsdetexte"/>
        <w:tabs>
          <w:tab w:val="clear" w:pos="4395"/>
        </w:tabs>
      </w:pPr>
    </w:p>
    <w:p w14:paraId="40743958" w14:textId="77777777" w:rsidR="001077CF" w:rsidRPr="00F82896" w:rsidRDefault="001077CF" w:rsidP="001077CF">
      <w:pPr>
        <w:pStyle w:val="Corpsdetexte"/>
        <w:tabs>
          <w:tab w:val="clear" w:pos="4395"/>
        </w:tabs>
      </w:pPr>
    </w:p>
    <w:p w14:paraId="2A227877" w14:textId="77777777" w:rsidR="001077CF" w:rsidRPr="00F82896" w:rsidRDefault="001077CF" w:rsidP="001077CF">
      <w:pPr>
        <w:pStyle w:val="Corpsdetexte"/>
        <w:tabs>
          <w:tab w:val="clear" w:pos="4395"/>
        </w:tabs>
      </w:pPr>
    </w:p>
    <w:p w14:paraId="111E1311" w14:textId="77777777" w:rsidR="001077CF" w:rsidRPr="00F82896" w:rsidRDefault="001077CF" w:rsidP="001077CF">
      <w:pPr>
        <w:pStyle w:val="Corpsdetexte"/>
        <w:tabs>
          <w:tab w:val="clear" w:pos="4395"/>
        </w:tabs>
      </w:pPr>
    </w:p>
    <w:p w14:paraId="048C97D5" w14:textId="77777777" w:rsidR="001077CF" w:rsidRPr="00F82896" w:rsidRDefault="001077CF" w:rsidP="001077CF">
      <w:pPr>
        <w:pStyle w:val="Corpsdetexte"/>
        <w:tabs>
          <w:tab w:val="clear" w:pos="4395"/>
        </w:tabs>
      </w:pPr>
    </w:p>
    <w:p w14:paraId="1F1F4A78" w14:textId="77777777" w:rsidR="001077CF" w:rsidRPr="00F82896" w:rsidRDefault="001077CF" w:rsidP="001077CF">
      <w:pPr>
        <w:pStyle w:val="Corpsdetexte"/>
        <w:tabs>
          <w:tab w:val="clear" w:pos="4395"/>
        </w:tabs>
      </w:pPr>
    </w:p>
    <w:p w14:paraId="5E6235C6" w14:textId="77777777" w:rsidR="001077CF" w:rsidRPr="00F82896" w:rsidRDefault="001077CF" w:rsidP="001077CF">
      <w:pPr>
        <w:pStyle w:val="Corpsdetexte"/>
        <w:tabs>
          <w:tab w:val="clear" w:pos="4395"/>
        </w:tabs>
      </w:pPr>
    </w:p>
    <w:p w14:paraId="7257B110" w14:textId="77777777" w:rsidR="001077CF" w:rsidRPr="00F82896" w:rsidRDefault="001077CF" w:rsidP="001077CF">
      <w:pPr>
        <w:pStyle w:val="Corpsdetexte"/>
        <w:tabs>
          <w:tab w:val="clear" w:pos="4395"/>
        </w:tabs>
      </w:pPr>
    </w:p>
    <w:p w14:paraId="4DB37515" w14:textId="4514CB97" w:rsidR="001077CF" w:rsidRPr="00F82896" w:rsidRDefault="000B1948" w:rsidP="001077CF">
      <w:pPr>
        <w:pStyle w:val="Corpsdetexte"/>
        <w:tabs>
          <w:tab w:val="clear" w:pos="4395"/>
        </w:tabs>
      </w:pPr>
      <w:r w:rsidRPr="00F8289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D33377" wp14:editId="7A1D8931">
                <wp:simplePos x="0" y="0"/>
                <wp:positionH relativeFrom="column">
                  <wp:posOffset>2466225</wp:posOffset>
                </wp:positionH>
                <wp:positionV relativeFrom="paragraph">
                  <wp:posOffset>822861</wp:posOffset>
                </wp:positionV>
                <wp:extent cx="991589" cy="112651"/>
                <wp:effectExtent l="0" t="0" r="18415" b="20955"/>
                <wp:wrapNone/>
                <wp:docPr id="3905310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589" cy="1126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772474C" id="Rectangle 1" o:spid="_x0000_s1026" style="position:absolute;margin-left:194.2pt;margin-top:64.8pt;width:78.1pt;height:8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" filled="f" strokecolor="#e00" strokeweight="1.25pt"/>
            </w:pict>
          </mc:Fallback>
        </mc:AlternateContent>
      </w:r>
      <w:r w:rsidR="00DB6B87" w:rsidRPr="00F8289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C2CDAF" wp14:editId="32DF725B">
                <wp:simplePos x="0" y="0"/>
                <wp:positionH relativeFrom="column">
                  <wp:posOffset>2256790</wp:posOffset>
                </wp:positionH>
                <wp:positionV relativeFrom="paragraph">
                  <wp:posOffset>603941</wp:posOffset>
                </wp:positionV>
                <wp:extent cx="777240" cy="81280"/>
                <wp:effectExtent l="0" t="0" r="22860" b="13970"/>
                <wp:wrapNone/>
                <wp:docPr id="4795675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81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84D8F05" id="Rectangle 1" o:spid="_x0000_s1026" style="position:absolute;margin-left:177.7pt;margin-top:47.55pt;width:61.2pt;height:6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" filled="f" strokecolor="#e00" strokeweight="1.25pt"/>
            </w:pict>
          </mc:Fallback>
        </mc:AlternateContent>
      </w:r>
      <w:r w:rsidR="00082265" w:rsidRPr="00F8289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FF4079" wp14:editId="3FB387B9">
                <wp:simplePos x="0" y="0"/>
                <wp:positionH relativeFrom="column">
                  <wp:posOffset>1239869</wp:posOffset>
                </wp:positionH>
                <wp:positionV relativeFrom="paragraph">
                  <wp:posOffset>3091962</wp:posOffset>
                </wp:positionV>
                <wp:extent cx="502417" cy="86304"/>
                <wp:effectExtent l="0" t="0" r="12065" b="28575"/>
                <wp:wrapNone/>
                <wp:docPr id="6941296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417" cy="86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ED01C9B" id="Rectangle 1" o:spid="_x0000_s1026" style="position:absolute;margin-left:97.65pt;margin-top:243.45pt;width:39.55pt;height: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" filled="f" strokecolor="#e00" strokeweight="1.25pt"/>
            </w:pict>
          </mc:Fallback>
        </mc:AlternateContent>
      </w:r>
      <w:r w:rsidR="001077CF" w:rsidRPr="00F82896">
        <w:rPr>
          <w:noProof/>
        </w:rPr>
        <w:drawing>
          <wp:anchor distT="0" distB="0" distL="114300" distR="114300" simplePos="0" relativeHeight="251667456" behindDoc="0" locked="0" layoutInCell="1" allowOverlap="1" wp14:anchorId="6733AAEB" wp14:editId="35A1B18E">
            <wp:simplePos x="0" y="0"/>
            <wp:positionH relativeFrom="margin">
              <wp:align>center</wp:align>
            </wp:positionH>
            <wp:positionV relativeFrom="paragraph">
              <wp:posOffset>503514</wp:posOffset>
            </wp:positionV>
            <wp:extent cx="3426460" cy="2762885"/>
            <wp:effectExtent l="0" t="0" r="2540" b="0"/>
            <wp:wrapTopAndBottom/>
            <wp:docPr id="358496277" name="Image 1" descr="Une image contenant texte, capture d’écran, Tracé, diagram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96277" name="Image 1" descr="Une image contenant texte, capture d’écran, Tracé, diagramm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7CF" w:rsidRPr="00F82896">
        <w:t>Il est possible de filtrer les données en sélectionnant une plage spécifique située avant la date maximale de la dernière collecte de données.</w:t>
      </w:r>
    </w:p>
    <w:p w14:paraId="1DAB03C1" w14:textId="03E9B7C6" w:rsidR="001077CF" w:rsidRPr="00F82896" w:rsidRDefault="001077CF" w:rsidP="001077CF">
      <w:pPr>
        <w:pStyle w:val="Corpsdetexte"/>
        <w:tabs>
          <w:tab w:val="clear" w:pos="4395"/>
        </w:tabs>
      </w:pPr>
    </w:p>
    <w:p w14:paraId="4645A9AD" w14:textId="21D9C621" w:rsidR="003D50F0" w:rsidRPr="00F82896" w:rsidRDefault="00DB6B87" w:rsidP="001077CF">
      <w:pPr>
        <w:pStyle w:val="Corpsdetexte"/>
        <w:tabs>
          <w:tab w:val="clear" w:pos="4395"/>
        </w:tabs>
      </w:pPr>
      <w:r w:rsidRPr="00F8289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C9500C" wp14:editId="421C5373">
                <wp:simplePos x="0" y="0"/>
                <wp:positionH relativeFrom="column">
                  <wp:posOffset>4333240</wp:posOffset>
                </wp:positionH>
                <wp:positionV relativeFrom="paragraph">
                  <wp:posOffset>3475411</wp:posOffset>
                </wp:positionV>
                <wp:extent cx="309880" cy="107315"/>
                <wp:effectExtent l="0" t="0" r="13970" b="26035"/>
                <wp:wrapNone/>
                <wp:docPr id="1933872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107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0F2A260" id="Rectangle 1" o:spid="_x0000_s1026" style="position:absolute;margin-left:341.2pt;margin-top:273.65pt;width:24.4pt;height:8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" filled="f" strokecolor="#e00" strokeweight="1.25pt"/>
            </w:pict>
          </mc:Fallback>
        </mc:AlternateContent>
      </w:r>
      <w:r w:rsidRPr="00F8289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09475B" wp14:editId="2227428C">
                <wp:simplePos x="0" y="0"/>
                <wp:positionH relativeFrom="column">
                  <wp:posOffset>1065446</wp:posOffset>
                </wp:positionH>
                <wp:positionV relativeFrom="paragraph">
                  <wp:posOffset>3112861</wp:posOffset>
                </wp:positionV>
                <wp:extent cx="309886" cy="107577"/>
                <wp:effectExtent l="0" t="0" r="13970" b="26035"/>
                <wp:wrapNone/>
                <wp:docPr id="1762144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6" cy="1075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D829427" id="Rectangle 1" o:spid="_x0000_s1026" style="position:absolute;margin-left:83.9pt;margin-top:245.1pt;width:24.4pt;height:8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" filled="f" strokecolor="#e00" strokeweight="1.25pt"/>
            </w:pict>
          </mc:Fallback>
        </mc:AlternateContent>
      </w:r>
      <w:r w:rsidR="001077CF" w:rsidRPr="00F82896">
        <w:t>Pour la partie fonction f(x), on arrive à afficher des constantes mais l’évaluation de fonctions trigonométrique ne fonctionne pas.</w:t>
      </w:r>
      <w:r w:rsidRPr="00F82896">
        <w:t xml:space="preserve"> Puis si l’on veut exporter une image PNG du graphique tel qu’il est affiché, il suffit d’appuyer sur le bouton « Export ».</w:t>
      </w:r>
    </w:p>
    <w:p w14:paraId="5AB983AB" w14:textId="75ABD211" w:rsidR="001077CF" w:rsidRPr="00F82896" w:rsidRDefault="001077CF" w:rsidP="001077CF">
      <w:pPr>
        <w:pStyle w:val="Corpsdetexte"/>
        <w:tabs>
          <w:tab w:val="clear" w:pos="4395"/>
        </w:tabs>
      </w:pPr>
      <w:r w:rsidRPr="00F82896">
        <w:rPr>
          <w:noProof/>
        </w:rPr>
        <w:drawing>
          <wp:anchor distT="0" distB="0" distL="114300" distR="114300" simplePos="0" relativeHeight="251666432" behindDoc="0" locked="0" layoutInCell="1" allowOverlap="1" wp14:anchorId="42619CFE" wp14:editId="65457B8D">
            <wp:simplePos x="0" y="0"/>
            <wp:positionH relativeFrom="margin">
              <wp:align>center</wp:align>
            </wp:positionH>
            <wp:positionV relativeFrom="paragraph">
              <wp:posOffset>7315</wp:posOffset>
            </wp:positionV>
            <wp:extent cx="3792855" cy="3057525"/>
            <wp:effectExtent l="0" t="0" r="0" b="9525"/>
            <wp:wrapTopAndBottom/>
            <wp:docPr id="1304880501" name="Image 1" descr="Une image contenant texte, capture d’écran, diagramme, lig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0501" name="Image 1" descr="Une image contenant texte, capture d’écran, diagramme, lign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8FE831" w14:textId="506C9D18" w:rsidR="000A08B8" w:rsidRPr="00F82896" w:rsidRDefault="000A08B8" w:rsidP="000A08B8">
      <w:pPr>
        <w:pStyle w:val="Titre1"/>
      </w:pPr>
      <w:bookmarkStart w:id="7" w:name="_Toc212636057"/>
      <w:r w:rsidRPr="00F82896">
        <w:t>Journal de travail</w:t>
      </w:r>
      <w:bookmarkEnd w:id="7"/>
    </w:p>
    <w:p w14:paraId="3C88A2AF" w14:textId="564AA7F1" w:rsidR="00DE5F5B" w:rsidRPr="00F82896" w:rsidRDefault="00DE5F5B" w:rsidP="00DE5F5B">
      <w:pPr>
        <w:pStyle w:val="Corpsdetexte"/>
      </w:pPr>
      <w:r w:rsidRPr="00F82896">
        <w:t xml:space="preserve">Lien vers le journal de travail : </w:t>
      </w:r>
    </w:p>
    <w:p w14:paraId="5AD660F7" w14:textId="162E4396" w:rsidR="00DE5F5B" w:rsidRPr="00F82896" w:rsidRDefault="00000000" w:rsidP="00DE5F5B">
      <w:pPr>
        <w:pStyle w:val="Corpsdetexte"/>
      </w:pPr>
      <w:hyperlink r:id="rId18" w:history="1">
        <w:r w:rsidR="00DE5F5B" w:rsidRPr="00F82896">
          <w:rPr>
            <w:rStyle w:val="Lienhypertexte"/>
          </w:rPr>
          <w:t>https://github.com/Chris0xdeadbeef/P_FUN/blob/main/Doc/Ristic-JournalDeTravail.xlsm</w:t>
        </w:r>
      </w:hyperlink>
    </w:p>
    <w:p w14:paraId="055360AF" w14:textId="77777777" w:rsidR="00DE5F5B" w:rsidRPr="00F82896" w:rsidRDefault="00DE5F5B" w:rsidP="00DE5F5B">
      <w:pPr>
        <w:pStyle w:val="Corpsdetexte"/>
      </w:pPr>
    </w:p>
    <w:p w14:paraId="12695674" w14:textId="7053E5BE" w:rsidR="00C34A09" w:rsidRPr="00F82896" w:rsidRDefault="00C34A09" w:rsidP="00C34A09">
      <w:pPr>
        <w:pStyle w:val="Titre1"/>
      </w:pPr>
      <w:bookmarkStart w:id="8" w:name="_Toc212636058"/>
      <w:r w:rsidRPr="00F82896">
        <w:lastRenderedPageBreak/>
        <w:t>Usage de l’IA</w:t>
      </w:r>
      <w:bookmarkEnd w:id="8"/>
    </w:p>
    <w:p w14:paraId="50447C5E" w14:textId="3F66415C" w:rsidR="00C34A09" w:rsidRPr="00F82896" w:rsidRDefault="00C34A09" w:rsidP="00C34A09">
      <w:pPr>
        <w:pStyle w:val="Corpsdetexte"/>
      </w:pPr>
      <w:r w:rsidRPr="00F82896">
        <w:t>L’IA a été utilisée pour la génération des user stories</w:t>
      </w:r>
      <w:r w:rsidR="00AB0AB5" w:rsidRPr="00F82896">
        <w:t>. La recherche d’une librairie de traçage adaptée à ce projet</w:t>
      </w:r>
      <w:r w:rsidR="006D62B3" w:rsidRPr="00F82896">
        <w:t>, différents calculs et aide pour des bug fix</w:t>
      </w:r>
      <w:r w:rsidR="000B1948" w:rsidRPr="00F82896">
        <w:t xml:space="preserve"> sur le code</w:t>
      </w:r>
      <w:r w:rsidR="008C79B3" w:rsidRPr="00F82896">
        <w:t>, ainsi qu’une assistance sur le code.</w:t>
      </w:r>
    </w:p>
    <w:p w14:paraId="686A1391" w14:textId="718B53A0" w:rsidR="00A47D19" w:rsidRPr="00F82896" w:rsidRDefault="00A47D19" w:rsidP="00A47D19">
      <w:pPr>
        <w:pStyle w:val="Titre1"/>
      </w:pPr>
      <w:bookmarkStart w:id="9" w:name="_Toc212636059"/>
      <w:r w:rsidRPr="00F82896">
        <w:t>Conclusion</w:t>
      </w:r>
      <w:bookmarkEnd w:id="9"/>
    </w:p>
    <w:p w14:paraId="1F15402A" w14:textId="5DB1B054" w:rsidR="00F82896" w:rsidRDefault="00F82896" w:rsidP="00F82896">
      <w:pPr>
        <w:pStyle w:val="Corpsdetexte"/>
      </w:pPr>
      <w:r w:rsidRPr="00F82896">
        <w:t>Le projet a permis de concevoir un logiciel capable d’afficher des séries temporelles météorologiques de manière claire et flexible.</w:t>
      </w:r>
      <w:r>
        <w:t xml:space="preserve"> </w:t>
      </w:r>
      <w:r w:rsidRPr="00F82896">
        <w:t>Le travail a respecté les objectifs définis, tant sur le plan technique qu’éducatif, en utilisant LINQ pour manipuler les données, des extensions C# pour simplifier le code, et la librairie ScottPlot pour le traçage des graphiques.</w:t>
      </w:r>
      <w:r>
        <w:t xml:space="preserve"> </w:t>
      </w:r>
    </w:p>
    <w:p w14:paraId="476A9BF3" w14:textId="680935D5" w:rsidR="00631707" w:rsidRDefault="00631707" w:rsidP="00F82896">
      <w:pPr>
        <w:pStyle w:val="Corpsdetexte"/>
      </w:pPr>
      <w:r w:rsidRPr="00631707">
        <w:t>Les tests ont montré l’importance de l’ergonomie et de la lisibilité des graphiques, avec l’ajout de couleurs distinctes et de légendes pour chaque série de données.</w:t>
      </w:r>
    </w:p>
    <w:p w14:paraId="3E64D150" w14:textId="2D4DE67C" w:rsidR="006A5267" w:rsidRDefault="00631707" w:rsidP="003F7EF3">
      <w:pPr>
        <w:pStyle w:val="Corpsdetexte"/>
      </w:pPr>
      <w:r>
        <w:t>Sans oublier la sécurité logicielle</w:t>
      </w:r>
      <w:r w:rsidR="009D1878">
        <w:t xml:space="preserve"> (ici sécurité par défaut)</w:t>
      </w:r>
      <w:r>
        <w:t xml:space="preserve">, les boutons </w:t>
      </w:r>
      <w:r w:rsidRPr="00631707">
        <w:t>sont par défaut non cliquables tant que les conditions nécessaires ne sont pas remplies, ce qui empêche des actions invalides ou des erreurs d’utilisation.</w:t>
      </w:r>
    </w:p>
    <w:p w14:paraId="0460DC9B" w14:textId="38C78BAD" w:rsidR="00C14189" w:rsidRPr="00F82896" w:rsidRDefault="00C14189" w:rsidP="003F7EF3">
      <w:pPr>
        <w:pStyle w:val="Corpsdetexte"/>
      </w:pPr>
      <w:r w:rsidRPr="00C14189">
        <w:t>L’évaluation des fonctions personnalisées intègre une protection contre les injections de code</w:t>
      </w:r>
      <w:r>
        <w:t>. S</w:t>
      </w:r>
      <w:r w:rsidRPr="00C14189">
        <w:t>eules certaines opérations et fonctions mathématiques sont autorisées, et toute erreur ou expression invalide est interceptée par un mécanisme de gestion d’exception, garantissant que l’application reste stable et sécurisée.</w:t>
      </w:r>
    </w:p>
    <w:p w14:paraId="760264B8" w14:textId="78A66D7D" w:rsidR="00BE5967" w:rsidRDefault="00D2125B" w:rsidP="00BE5967">
      <w:pPr>
        <w:pStyle w:val="Titre2"/>
      </w:pPr>
      <w:bookmarkStart w:id="10" w:name="_Toc212636060"/>
      <w:r w:rsidRPr="00F82896">
        <w:t>Conclusion personnelle</w:t>
      </w:r>
      <w:bookmarkEnd w:id="10"/>
    </w:p>
    <w:p w14:paraId="2EE33F52" w14:textId="7316CCA6" w:rsidR="00BE5967" w:rsidRPr="00F82896" w:rsidRDefault="000F513F" w:rsidP="00155006">
      <w:pPr>
        <w:pStyle w:val="Retraitcorpsdetexte"/>
        <w:rPr>
          <w:rFonts w:asciiTheme="majorHAnsi" w:hAnsiTheme="majorHAnsi" w:cs="Arial"/>
          <w:b/>
          <w:bCs/>
          <w:iCs/>
          <w:sz w:val="28"/>
          <w:szCs w:val="28"/>
        </w:rPr>
      </w:pPr>
      <w:r w:rsidRPr="000F513F">
        <w:t>Personnellement, j’avais déjà utilisé Forms, mais je n’avais jamais travaillé avec</w:t>
      </w:r>
      <w:r>
        <w:t xml:space="preserve"> la librairie</w:t>
      </w:r>
      <w:r w:rsidRPr="000F513F">
        <w:t xml:space="preserve"> ScottPlot</w:t>
      </w:r>
      <w:r w:rsidR="00C14189">
        <w:t xml:space="preserve"> 5, j’ai pris pas mal de temps pour découvrir comment l’utiliser</w:t>
      </w:r>
      <w:r w:rsidRPr="000F513F">
        <w:t>. Ce projet m’a permis de progresser dans l’utilisation de LINQ et de ScottPlot. Le processus de planification s’est révélé essentiel pour suivre et évaluer mon état d’avancement.</w:t>
      </w:r>
      <w:r w:rsidR="0062325C">
        <w:t xml:space="preserve"> </w:t>
      </w:r>
      <w:r w:rsidR="0062325C" w:rsidRPr="0062325C">
        <w:t>L’exploitation de données météorologiques réelles s’est avérée pertinente et illustre un cas d’usage concret.</w:t>
      </w:r>
    </w:p>
    <w:p w14:paraId="04A6780F" w14:textId="56737B95" w:rsidR="00837C85" w:rsidRPr="00F82896" w:rsidRDefault="00837C85" w:rsidP="003A6235"/>
    <w:sectPr w:rsidR="00837C85" w:rsidRPr="00F82896" w:rsidSect="00D160DD">
      <w:headerReference w:type="default" r:id="rId19"/>
      <w:footerReference w:type="default" r:id="rId20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10403" w14:textId="77777777" w:rsidR="00ED430F" w:rsidRPr="00F82896" w:rsidRDefault="00ED430F">
      <w:r w:rsidRPr="00F82896">
        <w:separator/>
      </w:r>
    </w:p>
  </w:endnote>
  <w:endnote w:type="continuationSeparator" w:id="0">
    <w:p w14:paraId="42ACD675" w14:textId="77777777" w:rsidR="00ED430F" w:rsidRPr="00F82896" w:rsidRDefault="00ED430F">
      <w:r w:rsidRPr="00F82896">
        <w:continuationSeparator/>
      </w:r>
    </w:p>
  </w:endnote>
  <w:endnote w:type="continuationNotice" w:id="1">
    <w:p w14:paraId="17E2A4CE" w14:textId="77777777" w:rsidR="00ED430F" w:rsidRPr="00F82896" w:rsidRDefault="00ED43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6"/>
      <w:gridCol w:w="2609"/>
      <w:gridCol w:w="3025"/>
    </w:tblGrid>
    <w:tr w:rsidR="00AA4393" w:rsidRPr="00F82896" w14:paraId="77CD1FDF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661F11D3" w14:textId="54818B34" w:rsidR="00AA4393" w:rsidRPr="00F82896" w:rsidRDefault="00AA4393" w:rsidP="00742484">
          <w:pPr>
            <w:pStyle w:val="-Pieddepage"/>
          </w:pPr>
          <w:r w:rsidRPr="00F82896">
            <w:t>Auteur</w:t>
          </w:r>
          <w:r w:rsidRPr="00F82896">
            <w:rPr>
              <w:rFonts w:cs="Arial"/>
              <w:szCs w:val="16"/>
            </w:rPr>
            <w:t> :</w:t>
          </w:r>
          <w:fldSimple w:instr="AUTHOR   \* MERGEFORMAT">
            <w:r w:rsidR="00D86A11" w:rsidRPr="00F82896">
              <w:rPr>
                <w:rFonts w:cs="Arial"/>
                <w:szCs w:val="16"/>
              </w:rPr>
              <w:t>Christopher Ristic</w:t>
            </w:r>
          </w:fldSimple>
        </w:p>
        <w:p w14:paraId="50FBC64F" w14:textId="77777777" w:rsidR="00AA4393" w:rsidRPr="00F82896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65F3ABCC" w14:textId="77777777" w:rsidR="00AA4393" w:rsidRPr="00F82896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5012AEEA" w14:textId="77786D89" w:rsidR="00AA4393" w:rsidRPr="00F82896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 w:rsidRPr="00F82896">
            <w:rPr>
              <w:rFonts w:cs="Arial"/>
              <w:szCs w:val="16"/>
            </w:rPr>
            <w:t xml:space="preserve">Création : </w:t>
          </w:r>
          <w:r w:rsidR="00A65F0B" w:rsidRPr="00F82896">
            <w:rPr>
              <w:rFonts w:cs="Arial"/>
              <w:szCs w:val="16"/>
            </w:rPr>
            <w:fldChar w:fldCharType="begin"/>
          </w:r>
          <w:r w:rsidRPr="00F82896">
            <w:rPr>
              <w:rFonts w:cs="Arial"/>
              <w:szCs w:val="16"/>
            </w:rPr>
            <w:instrText xml:space="preserve"> CREATEDATE  \@ "dd.MM.yyyy"  \* MERGEFORMAT </w:instrText>
          </w:r>
          <w:r w:rsidR="00A65F0B" w:rsidRPr="00F82896">
            <w:rPr>
              <w:rFonts w:cs="Arial"/>
              <w:szCs w:val="16"/>
            </w:rPr>
            <w:fldChar w:fldCharType="separate"/>
          </w:r>
          <w:r w:rsidR="00D86A11" w:rsidRPr="00F82896">
            <w:rPr>
              <w:rFonts w:cs="Arial"/>
              <w:szCs w:val="16"/>
            </w:rPr>
            <w:t>08.11.2024</w:t>
          </w:r>
          <w:r w:rsidR="00A65F0B" w:rsidRPr="00F82896">
            <w:rPr>
              <w:rFonts w:cs="Arial"/>
              <w:szCs w:val="16"/>
            </w:rPr>
            <w:fldChar w:fldCharType="end"/>
          </w:r>
        </w:p>
      </w:tc>
    </w:tr>
    <w:tr w:rsidR="00AA4393" w:rsidRPr="00F82896" w14:paraId="6EBEE8F3" w14:textId="77777777" w:rsidTr="00E52B61">
      <w:trPr>
        <w:jc w:val="center"/>
      </w:trPr>
      <w:tc>
        <w:tcPr>
          <w:tcW w:w="3510" w:type="dxa"/>
          <w:vAlign w:val="center"/>
        </w:tcPr>
        <w:p w14:paraId="134C9830" w14:textId="4961303E" w:rsidR="00AA4393" w:rsidRPr="00F82896" w:rsidRDefault="00AA4393" w:rsidP="002D7D46">
          <w:pPr>
            <w:pStyle w:val="-Pieddepage"/>
            <w:rPr>
              <w:rFonts w:cs="Arial"/>
              <w:szCs w:val="16"/>
            </w:rPr>
          </w:pPr>
          <w:r w:rsidRPr="00F82896">
            <w:rPr>
              <w:rFonts w:cs="Arial"/>
              <w:szCs w:val="16"/>
            </w:rPr>
            <w:t xml:space="preserve">Modifié par : </w:t>
          </w:r>
          <w:r w:rsidR="00A65F0B" w:rsidRPr="00F82896">
            <w:fldChar w:fldCharType="begin"/>
          </w:r>
          <w:r w:rsidRPr="00F82896">
            <w:instrText xml:space="preserve"> LASTSAVEDBY   \* MERGEFORMAT </w:instrText>
          </w:r>
          <w:r w:rsidR="00A65F0B" w:rsidRPr="00F82896">
            <w:fldChar w:fldCharType="separate"/>
          </w:r>
          <w:r w:rsidR="00D86A11" w:rsidRPr="00F82896">
            <w:t>Christopher Ristic</w:t>
          </w:r>
          <w:r w:rsidR="00A65F0B" w:rsidRPr="00F82896">
            <w:rPr>
              <w:rFonts w:cs="Arial"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7C772BBF" w14:textId="7B00BBE4" w:rsidR="00AA4393" w:rsidRPr="00F82896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F82896">
            <w:rPr>
              <w:rFonts w:cs="Arial"/>
              <w:szCs w:val="16"/>
            </w:rPr>
            <w:t xml:space="preserve">Page </w:t>
          </w:r>
          <w:r w:rsidR="00A65F0B" w:rsidRPr="00F82896">
            <w:rPr>
              <w:rStyle w:val="Numrodepage"/>
              <w:rFonts w:cs="Arial"/>
              <w:szCs w:val="16"/>
            </w:rPr>
            <w:fldChar w:fldCharType="begin"/>
          </w:r>
          <w:r w:rsidRPr="00F82896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F82896">
            <w:rPr>
              <w:rStyle w:val="Numrodepage"/>
              <w:rFonts w:cs="Arial"/>
              <w:szCs w:val="16"/>
            </w:rPr>
            <w:fldChar w:fldCharType="separate"/>
          </w:r>
          <w:r w:rsidR="00E72CB6" w:rsidRPr="00F82896">
            <w:rPr>
              <w:rStyle w:val="Numrodepage"/>
              <w:rFonts w:cs="Arial"/>
              <w:szCs w:val="16"/>
            </w:rPr>
            <w:t>7</w:t>
          </w:r>
          <w:r w:rsidR="00A65F0B" w:rsidRPr="00F82896">
            <w:rPr>
              <w:rStyle w:val="Numrodepage"/>
              <w:rFonts w:cs="Arial"/>
              <w:szCs w:val="16"/>
            </w:rPr>
            <w:fldChar w:fldCharType="end"/>
          </w:r>
          <w:r w:rsidRPr="00F82896">
            <w:rPr>
              <w:rStyle w:val="Numrodepage"/>
              <w:rFonts w:cs="Arial"/>
              <w:szCs w:val="16"/>
            </w:rPr>
            <w:t xml:space="preserve"> sur </w:t>
          </w:r>
          <w:r w:rsidR="00A65F0B" w:rsidRPr="00F82896">
            <w:rPr>
              <w:rStyle w:val="Numrodepage"/>
              <w:rFonts w:cs="Arial"/>
              <w:szCs w:val="16"/>
            </w:rPr>
            <w:fldChar w:fldCharType="begin"/>
          </w:r>
          <w:r w:rsidRPr="00F82896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F82896">
            <w:rPr>
              <w:rStyle w:val="Numrodepage"/>
              <w:rFonts w:cs="Arial"/>
              <w:szCs w:val="16"/>
            </w:rPr>
            <w:fldChar w:fldCharType="separate"/>
          </w:r>
          <w:r w:rsidR="00E72CB6" w:rsidRPr="00F82896">
            <w:rPr>
              <w:rStyle w:val="Numrodepage"/>
              <w:rFonts w:cs="Arial"/>
              <w:szCs w:val="16"/>
            </w:rPr>
            <w:t>7</w:t>
          </w:r>
          <w:r w:rsidR="00A65F0B" w:rsidRPr="00F82896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02D63514" w14:textId="368E231D" w:rsidR="00AA4393" w:rsidRPr="00F82896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 w:rsidRPr="00F82896">
            <w:rPr>
              <w:rFonts w:cs="Arial"/>
              <w:szCs w:val="16"/>
            </w:rPr>
            <w:t xml:space="preserve">Impression : </w:t>
          </w:r>
          <w:r w:rsidR="00A65F0B" w:rsidRPr="00F82896">
            <w:rPr>
              <w:rFonts w:cs="Arial"/>
              <w:szCs w:val="16"/>
            </w:rPr>
            <w:fldChar w:fldCharType="begin"/>
          </w:r>
          <w:r w:rsidRPr="00F82896">
            <w:rPr>
              <w:rFonts w:cs="Arial"/>
              <w:szCs w:val="16"/>
            </w:rPr>
            <w:instrText xml:space="preserve"> PRINTDATE  \@ "dd.MM.yyyy HH:mm"  \* MERGEFORMAT </w:instrText>
          </w:r>
          <w:r w:rsidR="00A65F0B" w:rsidRPr="00F82896">
            <w:rPr>
              <w:rFonts w:cs="Arial"/>
              <w:szCs w:val="16"/>
            </w:rPr>
            <w:fldChar w:fldCharType="separate"/>
          </w:r>
          <w:r w:rsidR="00D86A11" w:rsidRPr="00F82896">
            <w:rPr>
              <w:rFonts w:cs="Arial"/>
              <w:szCs w:val="16"/>
            </w:rPr>
            <w:t>04.09.2009 15:21</w:t>
          </w:r>
          <w:r w:rsidR="00A65F0B" w:rsidRPr="00F82896">
            <w:rPr>
              <w:rFonts w:cs="Arial"/>
              <w:szCs w:val="16"/>
            </w:rPr>
            <w:fldChar w:fldCharType="end"/>
          </w:r>
        </w:p>
      </w:tc>
    </w:tr>
    <w:tr w:rsidR="00AA4393" w:rsidRPr="00F82896" w14:paraId="2476A948" w14:textId="77777777" w:rsidTr="00E52B61">
      <w:trPr>
        <w:jc w:val="center"/>
      </w:trPr>
      <w:tc>
        <w:tcPr>
          <w:tcW w:w="3510" w:type="dxa"/>
          <w:vAlign w:val="center"/>
        </w:tcPr>
        <w:p w14:paraId="2CFBA452" w14:textId="7B91A058" w:rsidR="00AA4393" w:rsidRPr="00F82896" w:rsidRDefault="00AA4393" w:rsidP="001764CE">
          <w:pPr>
            <w:pStyle w:val="-Pieddepage"/>
            <w:rPr>
              <w:rFonts w:cs="Arial"/>
              <w:szCs w:val="16"/>
            </w:rPr>
          </w:pPr>
          <w:proofErr w:type="gramStart"/>
          <w:r w:rsidRPr="00F82896">
            <w:rPr>
              <w:rFonts w:cs="Arial"/>
              <w:szCs w:val="16"/>
            </w:rPr>
            <w:t>Version:</w:t>
          </w:r>
          <w:proofErr w:type="gramEnd"/>
          <w:r w:rsidRPr="00F82896">
            <w:rPr>
              <w:rFonts w:cs="Arial"/>
              <w:szCs w:val="16"/>
            </w:rPr>
            <w:t xml:space="preserve"> </w:t>
          </w:r>
          <w:fldSimple w:instr="REVNUM   \* MERGEFORMAT">
            <w:r w:rsidR="00482554" w:rsidRPr="00F82896">
              <w:rPr>
                <w:rFonts w:cs="Arial"/>
                <w:szCs w:val="16"/>
              </w:rPr>
              <w:t>1</w:t>
            </w:r>
          </w:fldSimple>
          <w:r w:rsidRPr="00F82896">
            <w:rPr>
              <w:rFonts w:cs="Arial"/>
              <w:szCs w:val="16"/>
            </w:rPr>
            <w:t xml:space="preserve"> du </w:t>
          </w:r>
          <w:r w:rsidR="00A65F0B" w:rsidRPr="00F82896">
            <w:rPr>
              <w:rFonts w:cs="Arial"/>
              <w:szCs w:val="16"/>
            </w:rPr>
            <w:fldChar w:fldCharType="begin"/>
          </w:r>
          <w:r w:rsidRPr="00F82896">
            <w:rPr>
              <w:rFonts w:cs="Arial"/>
              <w:szCs w:val="16"/>
            </w:rPr>
            <w:instrText xml:space="preserve"> SAVEDATE  \@ "dd.MM.yyyy HH:mm"  \* MERGEFORMAT </w:instrText>
          </w:r>
          <w:r w:rsidR="00A65F0B" w:rsidRPr="00F82896">
            <w:rPr>
              <w:rFonts w:cs="Arial"/>
              <w:szCs w:val="16"/>
            </w:rPr>
            <w:fldChar w:fldCharType="separate"/>
          </w:r>
          <w:r w:rsidR="008862DC">
            <w:rPr>
              <w:rFonts w:cs="Arial"/>
              <w:noProof/>
              <w:szCs w:val="16"/>
            </w:rPr>
            <w:t>08.10.2025 19:42</w:t>
          </w:r>
          <w:r w:rsidR="00A65F0B" w:rsidRPr="00F82896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4CDBB9E0" w14:textId="1547594E" w:rsidR="00AA4393" w:rsidRPr="00F82896" w:rsidRDefault="00D86A11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FILENAME  \* FirstCap  \* MERGEFORMAT">
            <w:r w:rsidRPr="00F82896">
              <w:rPr>
                <w:rFonts w:cs="Arial"/>
                <w:szCs w:val="16"/>
              </w:rPr>
              <w:t>Christopher</w:t>
            </w:r>
            <w:r w:rsidRPr="00F82896">
              <w:t>_Ristic_Rapport</w:t>
            </w:r>
          </w:fldSimple>
        </w:p>
      </w:tc>
    </w:tr>
  </w:tbl>
  <w:p w14:paraId="77490000" w14:textId="77777777" w:rsidR="00AA4393" w:rsidRPr="00F82896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FE25D" w14:textId="77777777" w:rsidR="00ED430F" w:rsidRPr="00F82896" w:rsidRDefault="00ED430F">
      <w:r w:rsidRPr="00F82896">
        <w:separator/>
      </w:r>
    </w:p>
  </w:footnote>
  <w:footnote w:type="continuationSeparator" w:id="0">
    <w:p w14:paraId="76064B21" w14:textId="77777777" w:rsidR="00ED430F" w:rsidRPr="00F82896" w:rsidRDefault="00ED430F">
      <w:r w:rsidRPr="00F82896">
        <w:continuationSeparator/>
      </w:r>
    </w:p>
  </w:footnote>
  <w:footnote w:type="continuationNotice" w:id="1">
    <w:p w14:paraId="5BFB02D4" w14:textId="77777777" w:rsidR="00ED430F" w:rsidRPr="00F82896" w:rsidRDefault="00ED43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:rsidRPr="00F82896" w14:paraId="3F837861" w14:textId="77777777">
      <w:trPr>
        <w:trHeight w:val="536"/>
        <w:jc w:val="center"/>
      </w:trPr>
      <w:tc>
        <w:tcPr>
          <w:tcW w:w="2445" w:type="dxa"/>
          <w:vAlign w:val="center"/>
        </w:tcPr>
        <w:p w14:paraId="2CE03BC5" w14:textId="77777777" w:rsidR="00AA4393" w:rsidRPr="00F82896" w:rsidRDefault="00AA4393" w:rsidP="00E12AE5">
          <w:pPr>
            <w:pStyle w:val="ETML"/>
          </w:pPr>
          <w:r w:rsidRPr="00F82896">
            <w:t>ETML</w:t>
          </w:r>
        </w:p>
      </w:tc>
      <w:tc>
        <w:tcPr>
          <w:tcW w:w="4560" w:type="dxa"/>
          <w:vAlign w:val="center"/>
        </w:tcPr>
        <w:p w14:paraId="3161B9F4" w14:textId="77777777" w:rsidR="00AA4393" w:rsidRPr="00F82896" w:rsidRDefault="00AA4393" w:rsidP="00B4738A"/>
      </w:tc>
      <w:tc>
        <w:tcPr>
          <w:tcW w:w="2283" w:type="dxa"/>
          <w:vAlign w:val="center"/>
        </w:tcPr>
        <w:p w14:paraId="0D2780C3" w14:textId="77777777" w:rsidR="00AA4393" w:rsidRPr="00F82896" w:rsidRDefault="00AA4393" w:rsidP="001D72BA">
          <w:pPr>
            <w:pStyle w:val="En-tte"/>
            <w:jc w:val="right"/>
          </w:pPr>
          <w:r w:rsidRPr="00F82896">
            <w:rPr>
              <w:noProof/>
            </w:rPr>
            <w:drawing>
              <wp:inline distT="0" distB="0" distL="0" distR="0" wp14:anchorId="0C0EC7FE" wp14:editId="2E1B1F62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1ADFC47" w14:textId="77777777" w:rsidR="00AA4393" w:rsidRPr="00F82896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3pt;height:11.3pt" o:bullet="t">
        <v:imagedata r:id="rId1" o:title="BD10263_"/>
      </v:shape>
    </w:pict>
  </w:numPicBullet>
  <w:abstractNum w:abstractNumId="0" w15:restartNumberingAfterBreak="0">
    <w:nsid w:val="019B3684"/>
    <w:multiLevelType w:val="hybridMultilevel"/>
    <w:tmpl w:val="ACB29DFE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1CF061B"/>
    <w:multiLevelType w:val="hybridMultilevel"/>
    <w:tmpl w:val="8E48C64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B6C06"/>
    <w:multiLevelType w:val="hybridMultilevel"/>
    <w:tmpl w:val="05422BF8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270271F"/>
    <w:multiLevelType w:val="hybridMultilevel"/>
    <w:tmpl w:val="04E4F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35A71"/>
    <w:multiLevelType w:val="hybridMultilevel"/>
    <w:tmpl w:val="1C7AC7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BB95C07"/>
    <w:multiLevelType w:val="hybridMultilevel"/>
    <w:tmpl w:val="38C43EA8"/>
    <w:lvl w:ilvl="0" w:tplc="100C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8" w15:restartNumberingAfterBreak="0">
    <w:nsid w:val="10165D33"/>
    <w:multiLevelType w:val="hybridMultilevel"/>
    <w:tmpl w:val="D38085A2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112EA"/>
    <w:multiLevelType w:val="hybridMultilevel"/>
    <w:tmpl w:val="92762C46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77D3953"/>
    <w:multiLevelType w:val="hybridMultilevel"/>
    <w:tmpl w:val="CCCC54A8"/>
    <w:lvl w:ilvl="0" w:tplc="100C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2" w15:restartNumberingAfterBreak="0">
    <w:nsid w:val="19D7146C"/>
    <w:multiLevelType w:val="hybridMultilevel"/>
    <w:tmpl w:val="C69254FC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F0947C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1F204EA1"/>
    <w:multiLevelType w:val="hybridMultilevel"/>
    <w:tmpl w:val="55A288E6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2251F49"/>
    <w:multiLevelType w:val="hybridMultilevel"/>
    <w:tmpl w:val="30FA40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6814B4"/>
    <w:multiLevelType w:val="hybridMultilevel"/>
    <w:tmpl w:val="BA2C9FB6"/>
    <w:lvl w:ilvl="0" w:tplc="1820EB4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9C1772"/>
    <w:multiLevelType w:val="hybridMultilevel"/>
    <w:tmpl w:val="AA3C34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8F67FD"/>
    <w:multiLevelType w:val="multilevel"/>
    <w:tmpl w:val="ED7C5D72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33201776"/>
    <w:multiLevelType w:val="hybridMultilevel"/>
    <w:tmpl w:val="8062C7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F12DC"/>
    <w:multiLevelType w:val="hybridMultilevel"/>
    <w:tmpl w:val="E814F6EC"/>
    <w:lvl w:ilvl="0" w:tplc="0600A3D0">
      <w:start w:val="1"/>
      <w:numFmt w:val="decimal"/>
      <w:lvlText w:val="%1)"/>
      <w:lvlJc w:val="left"/>
      <w:pPr>
        <w:ind w:left="1647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2367" w:hanging="360"/>
      </w:pPr>
    </w:lvl>
    <w:lvl w:ilvl="2" w:tplc="100C001B" w:tentative="1">
      <w:start w:val="1"/>
      <w:numFmt w:val="lowerRoman"/>
      <w:lvlText w:val="%3."/>
      <w:lvlJc w:val="right"/>
      <w:pPr>
        <w:ind w:left="3087" w:hanging="180"/>
      </w:pPr>
    </w:lvl>
    <w:lvl w:ilvl="3" w:tplc="100C000F" w:tentative="1">
      <w:start w:val="1"/>
      <w:numFmt w:val="decimal"/>
      <w:lvlText w:val="%4."/>
      <w:lvlJc w:val="left"/>
      <w:pPr>
        <w:ind w:left="3807" w:hanging="360"/>
      </w:pPr>
    </w:lvl>
    <w:lvl w:ilvl="4" w:tplc="100C0019" w:tentative="1">
      <w:start w:val="1"/>
      <w:numFmt w:val="lowerLetter"/>
      <w:lvlText w:val="%5."/>
      <w:lvlJc w:val="left"/>
      <w:pPr>
        <w:ind w:left="4527" w:hanging="360"/>
      </w:pPr>
    </w:lvl>
    <w:lvl w:ilvl="5" w:tplc="100C001B" w:tentative="1">
      <w:start w:val="1"/>
      <w:numFmt w:val="lowerRoman"/>
      <w:lvlText w:val="%6."/>
      <w:lvlJc w:val="right"/>
      <w:pPr>
        <w:ind w:left="5247" w:hanging="180"/>
      </w:pPr>
    </w:lvl>
    <w:lvl w:ilvl="6" w:tplc="100C000F" w:tentative="1">
      <w:start w:val="1"/>
      <w:numFmt w:val="decimal"/>
      <w:lvlText w:val="%7."/>
      <w:lvlJc w:val="left"/>
      <w:pPr>
        <w:ind w:left="5967" w:hanging="360"/>
      </w:pPr>
    </w:lvl>
    <w:lvl w:ilvl="7" w:tplc="100C0019" w:tentative="1">
      <w:start w:val="1"/>
      <w:numFmt w:val="lowerLetter"/>
      <w:lvlText w:val="%8."/>
      <w:lvlJc w:val="left"/>
      <w:pPr>
        <w:ind w:left="6687" w:hanging="360"/>
      </w:pPr>
    </w:lvl>
    <w:lvl w:ilvl="8" w:tplc="100C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1" w15:restartNumberingAfterBreak="0">
    <w:nsid w:val="4D657074"/>
    <w:multiLevelType w:val="hybridMultilevel"/>
    <w:tmpl w:val="E814F6EC"/>
    <w:lvl w:ilvl="0" w:tplc="FFFFFFFF">
      <w:start w:val="1"/>
      <w:numFmt w:val="decimal"/>
      <w:lvlText w:val="%1)"/>
      <w:lvlJc w:val="left"/>
      <w:pPr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2" w15:restartNumberingAfterBreak="0">
    <w:nsid w:val="51BF6503"/>
    <w:multiLevelType w:val="hybridMultilevel"/>
    <w:tmpl w:val="E89C31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EA79C8"/>
    <w:multiLevelType w:val="hybridMultilevel"/>
    <w:tmpl w:val="840C6278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A911C76"/>
    <w:multiLevelType w:val="hybridMultilevel"/>
    <w:tmpl w:val="38E4DC7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403BD3"/>
    <w:multiLevelType w:val="hybridMultilevel"/>
    <w:tmpl w:val="F09C15A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1B243C"/>
    <w:multiLevelType w:val="hybridMultilevel"/>
    <w:tmpl w:val="94C23E9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C5703B"/>
    <w:multiLevelType w:val="hybridMultilevel"/>
    <w:tmpl w:val="067E87EC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66557FE"/>
    <w:multiLevelType w:val="hybridMultilevel"/>
    <w:tmpl w:val="D0562798"/>
    <w:lvl w:ilvl="0" w:tplc="C658990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116796">
    <w:abstractNumId w:val="3"/>
  </w:num>
  <w:num w:numId="2" w16cid:durableId="1987196684">
    <w:abstractNumId w:val="9"/>
  </w:num>
  <w:num w:numId="3" w16cid:durableId="1307664873">
    <w:abstractNumId w:val="6"/>
  </w:num>
  <w:num w:numId="4" w16cid:durableId="2143882369">
    <w:abstractNumId w:val="18"/>
  </w:num>
  <w:num w:numId="5" w16cid:durableId="1619142651">
    <w:abstractNumId w:val="26"/>
  </w:num>
  <w:num w:numId="6" w16cid:durableId="242450228">
    <w:abstractNumId w:val="5"/>
  </w:num>
  <w:num w:numId="7" w16cid:durableId="1179582995">
    <w:abstractNumId w:val="17"/>
  </w:num>
  <w:num w:numId="8" w16cid:durableId="585727631">
    <w:abstractNumId w:val="28"/>
  </w:num>
  <w:num w:numId="9" w16cid:durableId="178276623">
    <w:abstractNumId w:val="25"/>
  </w:num>
  <w:num w:numId="10" w16cid:durableId="1614702467">
    <w:abstractNumId w:val="19"/>
  </w:num>
  <w:num w:numId="11" w16cid:durableId="1452432826">
    <w:abstractNumId w:val="1"/>
  </w:num>
  <w:num w:numId="12" w16cid:durableId="1714770181">
    <w:abstractNumId w:val="15"/>
  </w:num>
  <w:num w:numId="13" w16cid:durableId="1809740428">
    <w:abstractNumId w:val="4"/>
  </w:num>
  <w:num w:numId="14" w16cid:durableId="646710544">
    <w:abstractNumId w:val="24"/>
  </w:num>
  <w:num w:numId="15" w16cid:durableId="1567718433">
    <w:abstractNumId w:val="22"/>
  </w:num>
  <w:num w:numId="16" w16cid:durableId="1090542581">
    <w:abstractNumId w:val="7"/>
  </w:num>
  <w:num w:numId="17" w16cid:durableId="1792430899">
    <w:abstractNumId w:val="10"/>
  </w:num>
  <w:num w:numId="18" w16cid:durableId="2143964855">
    <w:abstractNumId w:val="0"/>
  </w:num>
  <w:num w:numId="19" w16cid:durableId="1790472503">
    <w:abstractNumId w:val="13"/>
  </w:num>
  <w:num w:numId="20" w16cid:durableId="1867983666">
    <w:abstractNumId w:val="16"/>
  </w:num>
  <w:num w:numId="21" w16cid:durableId="729160367">
    <w:abstractNumId w:val="18"/>
  </w:num>
  <w:num w:numId="22" w16cid:durableId="775291252">
    <w:abstractNumId w:val="27"/>
  </w:num>
  <w:num w:numId="23" w16cid:durableId="1449816908">
    <w:abstractNumId w:val="2"/>
  </w:num>
  <w:num w:numId="24" w16cid:durableId="1312102608">
    <w:abstractNumId w:val="11"/>
  </w:num>
  <w:num w:numId="25" w16cid:durableId="976106980">
    <w:abstractNumId w:val="12"/>
  </w:num>
  <w:num w:numId="26" w16cid:durableId="1899785550">
    <w:abstractNumId w:val="14"/>
  </w:num>
  <w:num w:numId="27" w16cid:durableId="1472481281">
    <w:abstractNumId w:val="20"/>
  </w:num>
  <w:num w:numId="28" w16cid:durableId="1611862294">
    <w:abstractNumId w:val="21"/>
  </w:num>
  <w:num w:numId="29" w16cid:durableId="655842195">
    <w:abstractNumId w:val="23"/>
  </w:num>
  <w:num w:numId="30" w16cid:durableId="160518454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554"/>
    <w:rsid w:val="00000197"/>
    <w:rsid w:val="00003381"/>
    <w:rsid w:val="00010B9A"/>
    <w:rsid w:val="0001209F"/>
    <w:rsid w:val="000133A1"/>
    <w:rsid w:val="00021D00"/>
    <w:rsid w:val="000316F0"/>
    <w:rsid w:val="0004166D"/>
    <w:rsid w:val="0004316A"/>
    <w:rsid w:val="00044099"/>
    <w:rsid w:val="00045A82"/>
    <w:rsid w:val="00052DBB"/>
    <w:rsid w:val="000547B1"/>
    <w:rsid w:val="00054EFE"/>
    <w:rsid w:val="000551B1"/>
    <w:rsid w:val="00055DB3"/>
    <w:rsid w:val="000563E4"/>
    <w:rsid w:val="00057752"/>
    <w:rsid w:val="000626E6"/>
    <w:rsid w:val="00063F97"/>
    <w:rsid w:val="0006441F"/>
    <w:rsid w:val="00065971"/>
    <w:rsid w:val="00067419"/>
    <w:rsid w:val="00076BFE"/>
    <w:rsid w:val="00082265"/>
    <w:rsid w:val="000844FB"/>
    <w:rsid w:val="00084B9F"/>
    <w:rsid w:val="00086114"/>
    <w:rsid w:val="000912CC"/>
    <w:rsid w:val="00096FE2"/>
    <w:rsid w:val="0009726A"/>
    <w:rsid w:val="00097F8D"/>
    <w:rsid w:val="000A08B8"/>
    <w:rsid w:val="000A1087"/>
    <w:rsid w:val="000A1B63"/>
    <w:rsid w:val="000A3F59"/>
    <w:rsid w:val="000A6855"/>
    <w:rsid w:val="000A7B4A"/>
    <w:rsid w:val="000B1948"/>
    <w:rsid w:val="000B578C"/>
    <w:rsid w:val="000B5D71"/>
    <w:rsid w:val="000B6838"/>
    <w:rsid w:val="000B6BE0"/>
    <w:rsid w:val="000C1B59"/>
    <w:rsid w:val="000C212B"/>
    <w:rsid w:val="000D0129"/>
    <w:rsid w:val="000E7483"/>
    <w:rsid w:val="000F22B9"/>
    <w:rsid w:val="000F381C"/>
    <w:rsid w:val="000F513F"/>
    <w:rsid w:val="000F70ED"/>
    <w:rsid w:val="00102A25"/>
    <w:rsid w:val="001039DB"/>
    <w:rsid w:val="0010591C"/>
    <w:rsid w:val="001064E5"/>
    <w:rsid w:val="001077CF"/>
    <w:rsid w:val="00111811"/>
    <w:rsid w:val="00114120"/>
    <w:rsid w:val="001148A9"/>
    <w:rsid w:val="001250AA"/>
    <w:rsid w:val="001350CD"/>
    <w:rsid w:val="0015167D"/>
    <w:rsid w:val="00152A26"/>
    <w:rsid w:val="00155006"/>
    <w:rsid w:val="001601FF"/>
    <w:rsid w:val="001633C0"/>
    <w:rsid w:val="00173086"/>
    <w:rsid w:val="001764CE"/>
    <w:rsid w:val="00180EF7"/>
    <w:rsid w:val="00183417"/>
    <w:rsid w:val="0018626F"/>
    <w:rsid w:val="00186668"/>
    <w:rsid w:val="00192439"/>
    <w:rsid w:val="001929C4"/>
    <w:rsid w:val="00194CDA"/>
    <w:rsid w:val="001A6D8D"/>
    <w:rsid w:val="001A73EE"/>
    <w:rsid w:val="001B0986"/>
    <w:rsid w:val="001B1330"/>
    <w:rsid w:val="001B13E7"/>
    <w:rsid w:val="001B1B52"/>
    <w:rsid w:val="001C1D52"/>
    <w:rsid w:val="001C454D"/>
    <w:rsid w:val="001C665D"/>
    <w:rsid w:val="001D0A56"/>
    <w:rsid w:val="001D4577"/>
    <w:rsid w:val="001D72BA"/>
    <w:rsid w:val="001E660A"/>
    <w:rsid w:val="001E738E"/>
    <w:rsid w:val="001F2420"/>
    <w:rsid w:val="001F4630"/>
    <w:rsid w:val="001F606C"/>
    <w:rsid w:val="001F6EEB"/>
    <w:rsid w:val="002051EB"/>
    <w:rsid w:val="00205B81"/>
    <w:rsid w:val="00217B2A"/>
    <w:rsid w:val="002257FC"/>
    <w:rsid w:val="00243679"/>
    <w:rsid w:val="00244AAC"/>
    <w:rsid w:val="0025093F"/>
    <w:rsid w:val="002523B0"/>
    <w:rsid w:val="00252ADF"/>
    <w:rsid w:val="00256B10"/>
    <w:rsid w:val="00260BE7"/>
    <w:rsid w:val="002647AF"/>
    <w:rsid w:val="0026672F"/>
    <w:rsid w:val="002675B4"/>
    <w:rsid w:val="002770F3"/>
    <w:rsid w:val="002775FD"/>
    <w:rsid w:val="00284C8C"/>
    <w:rsid w:val="00291915"/>
    <w:rsid w:val="0029214F"/>
    <w:rsid w:val="002951BD"/>
    <w:rsid w:val="00297E2A"/>
    <w:rsid w:val="002A1F20"/>
    <w:rsid w:val="002B193F"/>
    <w:rsid w:val="002B2111"/>
    <w:rsid w:val="002B2478"/>
    <w:rsid w:val="002B654C"/>
    <w:rsid w:val="002B6893"/>
    <w:rsid w:val="002C2456"/>
    <w:rsid w:val="002C6634"/>
    <w:rsid w:val="002D7D46"/>
    <w:rsid w:val="002E404F"/>
    <w:rsid w:val="002E704E"/>
    <w:rsid w:val="002E7EAC"/>
    <w:rsid w:val="002F038B"/>
    <w:rsid w:val="002F3ACF"/>
    <w:rsid w:val="002F5857"/>
    <w:rsid w:val="00303EC9"/>
    <w:rsid w:val="00305CC6"/>
    <w:rsid w:val="00310160"/>
    <w:rsid w:val="00312800"/>
    <w:rsid w:val="0031563E"/>
    <w:rsid w:val="00322551"/>
    <w:rsid w:val="0032533D"/>
    <w:rsid w:val="00325CB5"/>
    <w:rsid w:val="00332C47"/>
    <w:rsid w:val="00332F93"/>
    <w:rsid w:val="0034120B"/>
    <w:rsid w:val="0034172E"/>
    <w:rsid w:val="00342D72"/>
    <w:rsid w:val="00345D3F"/>
    <w:rsid w:val="0034682D"/>
    <w:rsid w:val="00350071"/>
    <w:rsid w:val="0035751D"/>
    <w:rsid w:val="00363FFC"/>
    <w:rsid w:val="0037071E"/>
    <w:rsid w:val="003721B6"/>
    <w:rsid w:val="00372529"/>
    <w:rsid w:val="00373D4E"/>
    <w:rsid w:val="00381456"/>
    <w:rsid w:val="003A50F1"/>
    <w:rsid w:val="003A5BB6"/>
    <w:rsid w:val="003A6235"/>
    <w:rsid w:val="003B370F"/>
    <w:rsid w:val="003C0D54"/>
    <w:rsid w:val="003C1044"/>
    <w:rsid w:val="003C1937"/>
    <w:rsid w:val="003C7329"/>
    <w:rsid w:val="003D0845"/>
    <w:rsid w:val="003D2863"/>
    <w:rsid w:val="003D3198"/>
    <w:rsid w:val="003D50F0"/>
    <w:rsid w:val="003E018B"/>
    <w:rsid w:val="003E32B9"/>
    <w:rsid w:val="003F090F"/>
    <w:rsid w:val="003F1870"/>
    <w:rsid w:val="003F2E33"/>
    <w:rsid w:val="003F52A3"/>
    <w:rsid w:val="003F6625"/>
    <w:rsid w:val="003F7EF3"/>
    <w:rsid w:val="00400385"/>
    <w:rsid w:val="00406319"/>
    <w:rsid w:val="00406626"/>
    <w:rsid w:val="00407333"/>
    <w:rsid w:val="0040782E"/>
    <w:rsid w:val="00412BBF"/>
    <w:rsid w:val="00417DF1"/>
    <w:rsid w:val="004202D8"/>
    <w:rsid w:val="004206A2"/>
    <w:rsid w:val="00424AD0"/>
    <w:rsid w:val="00432D2C"/>
    <w:rsid w:val="00433480"/>
    <w:rsid w:val="00434493"/>
    <w:rsid w:val="0043666E"/>
    <w:rsid w:val="00436B90"/>
    <w:rsid w:val="004379A3"/>
    <w:rsid w:val="00440F57"/>
    <w:rsid w:val="00445989"/>
    <w:rsid w:val="00454074"/>
    <w:rsid w:val="00456507"/>
    <w:rsid w:val="00456724"/>
    <w:rsid w:val="0045684D"/>
    <w:rsid w:val="00457A8D"/>
    <w:rsid w:val="0046012D"/>
    <w:rsid w:val="0046521C"/>
    <w:rsid w:val="00470E7B"/>
    <w:rsid w:val="00471D03"/>
    <w:rsid w:val="00471D85"/>
    <w:rsid w:val="004725A9"/>
    <w:rsid w:val="00473242"/>
    <w:rsid w:val="004734C6"/>
    <w:rsid w:val="00475186"/>
    <w:rsid w:val="00482554"/>
    <w:rsid w:val="004838C1"/>
    <w:rsid w:val="0048553F"/>
    <w:rsid w:val="0049764D"/>
    <w:rsid w:val="004A1C83"/>
    <w:rsid w:val="004C1244"/>
    <w:rsid w:val="004C3F64"/>
    <w:rsid w:val="004C6BBA"/>
    <w:rsid w:val="004D0705"/>
    <w:rsid w:val="004D08EE"/>
    <w:rsid w:val="004D4D96"/>
    <w:rsid w:val="004D4E97"/>
    <w:rsid w:val="004D5266"/>
    <w:rsid w:val="004D7982"/>
    <w:rsid w:val="004E25D6"/>
    <w:rsid w:val="004E5E65"/>
    <w:rsid w:val="004F1A8A"/>
    <w:rsid w:val="005003DB"/>
    <w:rsid w:val="00500743"/>
    <w:rsid w:val="00504164"/>
    <w:rsid w:val="005050DE"/>
    <w:rsid w:val="00505421"/>
    <w:rsid w:val="00506A14"/>
    <w:rsid w:val="00507629"/>
    <w:rsid w:val="00510BD8"/>
    <w:rsid w:val="00510EC2"/>
    <w:rsid w:val="0052103B"/>
    <w:rsid w:val="0052224B"/>
    <w:rsid w:val="00523385"/>
    <w:rsid w:val="005328B0"/>
    <w:rsid w:val="00536386"/>
    <w:rsid w:val="00537CE5"/>
    <w:rsid w:val="0054054F"/>
    <w:rsid w:val="0054094C"/>
    <w:rsid w:val="00541803"/>
    <w:rsid w:val="00542CE3"/>
    <w:rsid w:val="00545179"/>
    <w:rsid w:val="00552D07"/>
    <w:rsid w:val="00555759"/>
    <w:rsid w:val="0055647F"/>
    <w:rsid w:val="00571E4B"/>
    <w:rsid w:val="00572CA7"/>
    <w:rsid w:val="00574085"/>
    <w:rsid w:val="00574CE5"/>
    <w:rsid w:val="005926D0"/>
    <w:rsid w:val="00592C31"/>
    <w:rsid w:val="00592E6C"/>
    <w:rsid w:val="0059362F"/>
    <w:rsid w:val="00597C80"/>
    <w:rsid w:val="005A5DF0"/>
    <w:rsid w:val="005A7503"/>
    <w:rsid w:val="005A78B9"/>
    <w:rsid w:val="005B27EF"/>
    <w:rsid w:val="005C0E47"/>
    <w:rsid w:val="005C50A2"/>
    <w:rsid w:val="005C5783"/>
    <w:rsid w:val="005D0A6E"/>
    <w:rsid w:val="005E3500"/>
    <w:rsid w:val="005E6192"/>
    <w:rsid w:val="005E6B56"/>
    <w:rsid w:val="005F7503"/>
    <w:rsid w:val="00601313"/>
    <w:rsid w:val="006016A5"/>
    <w:rsid w:val="00602973"/>
    <w:rsid w:val="00604C00"/>
    <w:rsid w:val="00606A16"/>
    <w:rsid w:val="0061015E"/>
    <w:rsid w:val="00610D19"/>
    <w:rsid w:val="00615583"/>
    <w:rsid w:val="006227B4"/>
    <w:rsid w:val="0062325C"/>
    <w:rsid w:val="006237F1"/>
    <w:rsid w:val="00624238"/>
    <w:rsid w:val="00630410"/>
    <w:rsid w:val="00631707"/>
    <w:rsid w:val="006340B9"/>
    <w:rsid w:val="00644C2E"/>
    <w:rsid w:val="00645760"/>
    <w:rsid w:val="00651A67"/>
    <w:rsid w:val="00652046"/>
    <w:rsid w:val="0065272D"/>
    <w:rsid w:val="00655E27"/>
    <w:rsid w:val="0065605F"/>
    <w:rsid w:val="00656974"/>
    <w:rsid w:val="00661944"/>
    <w:rsid w:val="006620D5"/>
    <w:rsid w:val="006722D8"/>
    <w:rsid w:val="00681B0B"/>
    <w:rsid w:val="00684576"/>
    <w:rsid w:val="00684B75"/>
    <w:rsid w:val="006902A9"/>
    <w:rsid w:val="00692407"/>
    <w:rsid w:val="006966D0"/>
    <w:rsid w:val="00696D2E"/>
    <w:rsid w:val="006A5267"/>
    <w:rsid w:val="006A5D75"/>
    <w:rsid w:val="006A5F64"/>
    <w:rsid w:val="006A6BDB"/>
    <w:rsid w:val="006B3351"/>
    <w:rsid w:val="006C0C1B"/>
    <w:rsid w:val="006C349D"/>
    <w:rsid w:val="006C4079"/>
    <w:rsid w:val="006D60F7"/>
    <w:rsid w:val="006D62B3"/>
    <w:rsid w:val="006E132F"/>
    <w:rsid w:val="006E2CE8"/>
    <w:rsid w:val="006E4DA8"/>
    <w:rsid w:val="006E554F"/>
    <w:rsid w:val="006E6C13"/>
    <w:rsid w:val="006E70FB"/>
    <w:rsid w:val="006F117A"/>
    <w:rsid w:val="006F3B95"/>
    <w:rsid w:val="007010E6"/>
    <w:rsid w:val="00707E53"/>
    <w:rsid w:val="007118D3"/>
    <w:rsid w:val="0071229B"/>
    <w:rsid w:val="007211A1"/>
    <w:rsid w:val="00730979"/>
    <w:rsid w:val="00731B84"/>
    <w:rsid w:val="00742484"/>
    <w:rsid w:val="00744762"/>
    <w:rsid w:val="0074498A"/>
    <w:rsid w:val="007452F8"/>
    <w:rsid w:val="007476C9"/>
    <w:rsid w:val="00753A51"/>
    <w:rsid w:val="007553EA"/>
    <w:rsid w:val="00760511"/>
    <w:rsid w:val="007674DC"/>
    <w:rsid w:val="007700A7"/>
    <w:rsid w:val="007724F1"/>
    <w:rsid w:val="00772BC0"/>
    <w:rsid w:val="0077467B"/>
    <w:rsid w:val="007748A7"/>
    <w:rsid w:val="00774EE6"/>
    <w:rsid w:val="007754C1"/>
    <w:rsid w:val="007834A8"/>
    <w:rsid w:val="00784117"/>
    <w:rsid w:val="00787176"/>
    <w:rsid w:val="00787BB2"/>
    <w:rsid w:val="00792C61"/>
    <w:rsid w:val="0079451D"/>
    <w:rsid w:val="0079533E"/>
    <w:rsid w:val="00795CE2"/>
    <w:rsid w:val="007A4FAF"/>
    <w:rsid w:val="007C088E"/>
    <w:rsid w:val="007D0A71"/>
    <w:rsid w:val="007D2CDF"/>
    <w:rsid w:val="007D546C"/>
    <w:rsid w:val="007D6CBB"/>
    <w:rsid w:val="007E268A"/>
    <w:rsid w:val="007E5F3D"/>
    <w:rsid w:val="007E68AD"/>
    <w:rsid w:val="007F078A"/>
    <w:rsid w:val="007F30AE"/>
    <w:rsid w:val="00804CE0"/>
    <w:rsid w:val="00806197"/>
    <w:rsid w:val="00807F84"/>
    <w:rsid w:val="00813B61"/>
    <w:rsid w:val="00814929"/>
    <w:rsid w:val="00815416"/>
    <w:rsid w:val="008161E8"/>
    <w:rsid w:val="00816AD3"/>
    <w:rsid w:val="0081740D"/>
    <w:rsid w:val="00817C41"/>
    <w:rsid w:val="00821106"/>
    <w:rsid w:val="008231D2"/>
    <w:rsid w:val="00825D7D"/>
    <w:rsid w:val="00836868"/>
    <w:rsid w:val="00837A6B"/>
    <w:rsid w:val="00837C85"/>
    <w:rsid w:val="00842033"/>
    <w:rsid w:val="00845304"/>
    <w:rsid w:val="008468C8"/>
    <w:rsid w:val="00851A5E"/>
    <w:rsid w:val="00853E81"/>
    <w:rsid w:val="008600B3"/>
    <w:rsid w:val="00865777"/>
    <w:rsid w:val="00866227"/>
    <w:rsid w:val="00876EE3"/>
    <w:rsid w:val="008862DC"/>
    <w:rsid w:val="00890E69"/>
    <w:rsid w:val="00891718"/>
    <w:rsid w:val="008918F9"/>
    <w:rsid w:val="00893D20"/>
    <w:rsid w:val="00894791"/>
    <w:rsid w:val="008A341D"/>
    <w:rsid w:val="008A464B"/>
    <w:rsid w:val="008A7458"/>
    <w:rsid w:val="008B18F7"/>
    <w:rsid w:val="008B3414"/>
    <w:rsid w:val="008B4570"/>
    <w:rsid w:val="008C32EA"/>
    <w:rsid w:val="008C40C0"/>
    <w:rsid w:val="008C79B3"/>
    <w:rsid w:val="008D105F"/>
    <w:rsid w:val="008D31C4"/>
    <w:rsid w:val="008D3FCE"/>
    <w:rsid w:val="008D55CF"/>
    <w:rsid w:val="008D64E8"/>
    <w:rsid w:val="008D6BA7"/>
    <w:rsid w:val="008E05FB"/>
    <w:rsid w:val="008E13F2"/>
    <w:rsid w:val="008E2DBC"/>
    <w:rsid w:val="008E53F9"/>
    <w:rsid w:val="008E6E4A"/>
    <w:rsid w:val="008F1FFD"/>
    <w:rsid w:val="008F325A"/>
    <w:rsid w:val="008F410C"/>
    <w:rsid w:val="008F5744"/>
    <w:rsid w:val="008F57B8"/>
    <w:rsid w:val="008F616F"/>
    <w:rsid w:val="00900495"/>
    <w:rsid w:val="00902523"/>
    <w:rsid w:val="0090391B"/>
    <w:rsid w:val="00903FEF"/>
    <w:rsid w:val="00905403"/>
    <w:rsid w:val="0090646B"/>
    <w:rsid w:val="009108BA"/>
    <w:rsid w:val="009142E2"/>
    <w:rsid w:val="00915B27"/>
    <w:rsid w:val="00920F4E"/>
    <w:rsid w:val="009211D9"/>
    <w:rsid w:val="009250B0"/>
    <w:rsid w:val="009265A8"/>
    <w:rsid w:val="00932149"/>
    <w:rsid w:val="009331C5"/>
    <w:rsid w:val="00934E66"/>
    <w:rsid w:val="00944062"/>
    <w:rsid w:val="009440AB"/>
    <w:rsid w:val="00947E51"/>
    <w:rsid w:val="00953690"/>
    <w:rsid w:val="00955930"/>
    <w:rsid w:val="00956C1F"/>
    <w:rsid w:val="00961794"/>
    <w:rsid w:val="0096218C"/>
    <w:rsid w:val="009628B6"/>
    <w:rsid w:val="009647A4"/>
    <w:rsid w:val="0096488C"/>
    <w:rsid w:val="00965545"/>
    <w:rsid w:val="00983A3D"/>
    <w:rsid w:val="00983D5A"/>
    <w:rsid w:val="009857E3"/>
    <w:rsid w:val="00987900"/>
    <w:rsid w:val="0098798B"/>
    <w:rsid w:val="0099022A"/>
    <w:rsid w:val="00992909"/>
    <w:rsid w:val="00993857"/>
    <w:rsid w:val="00996A80"/>
    <w:rsid w:val="009A1C3A"/>
    <w:rsid w:val="009A1D75"/>
    <w:rsid w:val="009A294C"/>
    <w:rsid w:val="009B009E"/>
    <w:rsid w:val="009B190E"/>
    <w:rsid w:val="009B2099"/>
    <w:rsid w:val="009B564C"/>
    <w:rsid w:val="009B6FDC"/>
    <w:rsid w:val="009D1878"/>
    <w:rsid w:val="009D1A69"/>
    <w:rsid w:val="009D1C06"/>
    <w:rsid w:val="009D480B"/>
    <w:rsid w:val="009E0CD0"/>
    <w:rsid w:val="009E14B6"/>
    <w:rsid w:val="009E1E85"/>
    <w:rsid w:val="009E2727"/>
    <w:rsid w:val="009E7E42"/>
    <w:rsid w:val="009F48E4"/>
    <w:rsid w:val="009F75DD"/>
    <w:rsid w:val="00A0624D"/>
    <w:rsid w:val="00A141FF"/>
    <w:rsid w:val="00A160A9"/>
    <w:rsid w:val="00A2148C"/>
    <w:rsid w:val="00A22FCD"/>
    <w:rsid w:val="00A24009"/>
    <w:rsid w:val="00A2633A"/>
    <w:rsid w:val="00A3107E"/>
    <w:rsid w:val="00A3179D"/>
    <w:rsid w:val="00A32330"/>
    <w:rsid w:val="00A345AD"/>
    <w:rsid w:val="00A42172"/>
    <w:rsid w:val="00A42AD7"/>
    <w:rsid w:val="00A47D19"/>
    <w:rsid w:val="00A52B30"/>
    <w:rsid w:val="00A644EA"/>
    <w:rsid w:val="00A658F5"/>
    <w:rsid w:val="00A65F0B"/>
    <w:rsid w:val="00A706B7"/>
    <w:rsid w:val="00A71F1F"/>
    <w:rsid w:val="00A7562E"/>
    <w:rsid w:val="00A7638C"/>
    <w:rsid w:val="00A77D12"/>
    <w:rsid w:val="00A80D50"/>
    <w:rsid w:val="00A90BBD"/>
    <w:rsid w:val="00A91849"/>
    <w:rsid w:val="00A93DD9"/>
    <w:rsid w:val="00A96A0B"/>
    <w:rsid w:val="00A97127"/>
    <w:rsid w:val="00AA0169"/>
    <w:rsid w:val="00AA4393"/>
    <w:rsid w:val="00AA4810"/>
    <w:rsid w:val="00AA5384"/>
    <w:rsid w:val="00AA63BC"/>
    <w:rsid w:val="00AB0AB5"/>
    <w:rsid w:val="00AB1CA6"/>
    <w:rsid w:val="00AB5564"/>
    <w:rsid w:val="00AB6947"/>
    <w:rsid w:val="00AE1F43"/>
    <w:rsid w:val="00AE282D"/>
    <w:rsid w:val="00AE3796"/>
    <w:rsid w:val="00AE6DA9"/>
    <w:rsid w:val="00AF1704"/>
    <w:rsid w:val="00AF32E3"/>
    <w:rsid w:val="00AF3D9C"/>
    <w:rsid w:val="00AF58E1"/>
    <w:rsid w:val="00B025EB"/>
    <w:rsid w:val="00B02655"/>
    <w:rsid w:val="00B07982"/>
    <w:rsid w:val="00B147A7"/>
    <w:rsid w:val="00B15F31"/>
    <w:rsid w:val="00B20D38"/>
    <w:rsid w:val="00B24018"/>
    <w:rsid w:val="00B241D2"/>
    <w:rsid w:val="00B30613"/>
    <w:rsid w:val="00B30CD4"/>
    <w:rsid w:val="00B31CC5"/>
    <w:rsid w:val="00B33505"/>
    <w:rsid w:val="00B34BF9"/>
    <w:rsid w:val="00B350BA"/>
    <w:rsid w:val="00B36CF1"/>
    <w:rsid w:val="00B40A8E"/>
    <w:rsid w:val="00B413E9"/>
    <w:rsid w:val="00B41C05"/>
    <w:rsid w:val="00B44A78"/>
    <w:rsid w:val="00B468E5"/>
    <w:rsid w:val="00B4738A"/>
    <w:rsid w:val="00B51A25"/>
    <w:rsid w:val="00B52962"/>
    <w:rsid w:val="00B612B2"/>
    <w:rsid w:val="00B6225A"/>
    <w:rsid w:val="00B64C66"/>
    <w:rsid w:val="00B73405"/>
    <w:rsid w:val="00B81EB6"/>
    <w:rsid w:val="00B82753"/>
    <w:rsid w:val="00B82A62"/>
    <w:rsid w:val="00B915DA"/>
    <w:rsid w:val="00B95EC5"/>
    <w:rsid w:val="00B96AA1"/>
    <w:rsid w:val="00BA519A"/>
    <w:rsid w:val="00BA56D2"/>
    <w:rsid w:val="00BA7DF1"/>
    <w:rsid w:val="00BB6217"/>
    <w:rsid w:val="00BB734C"/>
    <w:rsid w:val="00BB76A9"/>
    <w:rsid w:val="00BC0F3C"/>
    <w:rsid w:val="00BC283A"/>
    <w:rsid w:val="00BC4847"/>
    <w:rsid w:val="00BC6FAB"/>
    <w:rsid w:val="00BD773C"/>
    <w:rsid w:val="00BD7F44"/>
    <w:rsid w:val="00BE01A1"/>
    <w:rsid w:val="00BE1659"/>
    <w:rsid w:val="00BE185C"/>
    <w:rsid w:val="00BE3384"/>
    <w:rsid w:val="00BE5967"/>
    <w:rsid w:val="00BE6B35"/>
    <w:rsid w:val="00BF25FA"/>
    <w:rsid w:val="00BF27A1"/>
    <w:rsid w:val="00BF5E52"/>
    <w:rsid w:val="00BF6B19"/>
    <w:rsid w:val="00BF7174"/>
    <w:rsid w:val="00BF7A15"/>
    <w:rsid w:val="00C02FCE"/>
    <w:rsid w:val="00C059B5"/>
    <w:rsid w:val="00C05F28"/>
    <w:rsid w:val="00C07F03"/>
    <w:rsid w:val="00C1138E"/>
    <w:rsid w:val="00C120FE"/>
    <w:rsid w:val="00C14189"/>
    <w:rsid w:val="00C144DE"/>
    <w:rsid w:val="00C1563B"/>
    <w:rsid w:val="00C20939"/>
    <w:rsid w:val="00C22BD1"/>
    <w:rsid w:val="00C263E7"/>
    <w:rsid w:val="00C314BA"/>
    <w:rsid w:val="00C329B2"/>
    <w:rsid w:val="00C329D7"/>
    <w:rsid w:val="00C33C51"/>
    <w:rsid w:val="00C34A09"/>
    <w:rsid w:val="00C3730A"/>
    <w:rsid w:val="00C37B0E"/>
    <w:rsid w:val="00C464A7"/>
    <w:rsid w:val="00C47D1F"/>
    <w:rsid w:val="00C52F28"/>
    <w:rsid w:val="00C64357"/>
    <w:rsid w:val="00C71355"/>
    <w:rsid w:val="00C73803"/>
    <w:rsid w:val="00C75F53"/>
    <w:rsid w:val="00C7692E"/>
    <w:rsid w:val="00C801D3"/>
    <w:rsid w:val="00C83DFD"/>
    <w:rsid w:val="00C84156"/>
    <w:rsid w:val="00C85B0F"/>
    <w:rsid w:val="00C90570"/>
    <w:rsid w:val="00C92568"/>
    <w:rsid w:val="00C94CE9"/>
    <w:rsid w:val="00C957D9"/>
    <w:rsid w:val="00C9694C"/>
    <w:rsid w:val="00C96DFB"/>
    <w:rsid w:val="00CA14BE"/>
    <w:rsid w:val="00CB1A26"/>
    <w:rsid w:val="00CB5A24"/>
    <w:rsid w:val="00CB712D"/>
    <w:rsid w:val="00CC29DB"/>
    <w:rsid w:val="00CC30F4"/>
    <w:rsid w:val="00CC5818"/>
    <w:rsid w:val="00CD1A2D"/>
    <w:rsid w:val="00CD6129"/>
    <w:rsid w:val="00CE2D80"/>
    <w:rsid w:val="00CE448C"/>
    <w:rsid w:val="00CE5735"/>
    <w:rsid w:val="00CE707B"/>
    <w:rsid w:val="00CE732C"/>
    <w:rsid w:val="00CF3AB6"/>
    <w:rsid w:val="00CF70D0"/>
    <w:rsid w:val="00D066C8"/>
    <w:rsid w:val="00D069EC"/>
    <w:rsid w:val="00D07156"/>
    <w:rsid w:val="00D12C81"/>
    <w:rsid w:val="00D14109"/>
    <w:rsid w:val="00D14587"/>
    <w:rsid w:val="00D15AE6"/>
    <w:rsid w:val="00D160DD"/>
    <w:rsid w:val="00D1658E"/>
    <w:rsid w:val="00D16D4F"/>
    <w:rsid w:val="00D174BC"/>
    <w:rsid w:val="00D202FC"/>
    <w:rsid w:val="00D2125B"/>
    <w:rsid w:val="00D2146F"/>
    <w:rsid w:val="00D275C6"/>
    <w:rsid w:val="00D304E9"/>
    <w:rsid w:val="00D3530C"/>
    <w:rsid w:val="00D35C2B"/>
    <w:rsid w:val="00D405C9"/>
    <w:rsid w:val="00D427F3"/>
    <w:rsid w:val="00D45BFC"/>
    <w:rsid w:val="00D52CC5"/>
    <w:rsid w:val="00D57352"/>
    <w:rsid w:val="00D57456"/>
    <w:rsid w:val="00D647DB"/>
    <w:rsid w:val="00D64B85"/>
    <w:rsid w:val="00D64F19"/>
    <w:rsid w:val="00D7055E"/>
    <w:rsid w:val="00D769D9"/>
    <w:rsid w:val="00D7771F"/>
    <w:rsid w:val="00D77AE3"/>
    <w:rsid w:val="00D82BEB"/>
    <w:rsid w:val="00D84368"/>
    <w:rsid w:val="00D86A11"/>
    <w:rsid w:val="00D87FFD"/>
    <w:rsid w:val="00D905CB"/>
    <w:rsid w:val="00D919FF"/>
    <w:rsid w:val="00D95E6B"/>
    <w:rsid w:val="00DA4E79"/>
    <w:rsid w:val="00DB1DCD"/>
    <w:rsid w:val="00DB551E"/>
    <w:rsid w:val="00DB5A10"/>
    <w:rsid w:val="00DB6B87"/>
    <w:rsid w:val="00DD02DD"/>
    <w:rsid w:val="00DD4898"/>
    <w:rsid w:val="00DD69CE"/>
    <w:rsid w:val="00DE1376"/>
    <w:rsid w:val="00DE1789"/>
    <w:rsid w:val="00DE20DF"/>
    <w:rsid w:val="00DE5F5B"/>
    <w:rsid w:val="00DF17D3"/>
    <w:rsid w:val="00DF21D1"/>
    <w:rsid w:val="00DF3A91"/>
    <w:rsid w:val="00E015B8"/>
    <w:rsid w:val="00E06203"/>
    <w:rsid w:val="00E06661"/>
    <w:rsid w:val="00E1012A"/>
    <w:rsid w:val="00E12215"/>
    <w:rsid w:val="00E12AE5"/>
    <w:rsid w:val="00E12C72"/>
    <w:rsid w:val="00E138F3"/>
    <w:rsid w:val="00E148D5"/>
    <w:rsid w:val="00E17A56"/>
    <w:rsid w:val="00E21A32"/>
    <w:rsid w:val="00E2381C"/>
    <w:rsid w:val="00E241A7"/>
    <w:rsid w:val="00E31E6D"/>
    <w:rsid w:val="00E33248"/>
    <w:rsid w:val="00E416AC"/>
    <w:rsid w:val="00E41BC2"/>
    <w:rsid w:val="00E52B61"/>
    <w:rsid w:val="00E52D73"/>
    <w:rsid w:val="00E61B66"/>
    <w:rsid w:val="00E658ED"/>
    <w:rsid w:val="00E66E57"/>
    <w:rsid w:val="00E7026C"/>
    <w:rsid w:val="00E72CB6"/>
    <w:rsid w:val="00E75ABE"/>
    <w:rsid w:val="00E76E84"/>
    <w:rsid w:val="00E810AB"/>
    <w:rsid w:val="00E81328"/>
    <w:rsid w:val="00E81F7C"/>
    <w:rsid w:val="00E83473"/>
    <w:rsid w:val="00E92BC1"/>
    <w:rsid w:val="00E92CBB"/>
    <w:rsid w:val="00E94DB8"/>
    <w:rsid w:val="00E9531D"/>
    <w:rsid w:val="00E95ECA"/>
    <w:rsid w:val="00EA1357"/>
    <w:rsid w:val="00EA24AF"/>
    <w:rsid w:val="00EB5AD5"/>
    <w:rsid w:val="00EC05EF"/>
    <w:rsid w:val="00EC0760"/>
    <w:rsid w:val="00EC295D"/>
    <w:rsid w:val="00EC677D"/>
    <w:rsid w:val="00EC7861"/>
    <w:rsid w:val="00ED3C2C"/>
    <w:rsid w:val="00ED430F"/>
    <w:rsid w:val="00ED538A"/>
    <w:rsid w:val="00ED6F41"/>
    <w:rsid w:val="00ED6F46"/>
    <w:rsid w:val="00EE10BC"/>
    <w:rsid w:val="00EE16F0"/>
    <w:rsid w:val="00EE1DBC"/>
    <w:rsid w:val="00EE431D"/>
    <w:rsid w:val="00EE4EC4"/>
    <w:rsid w:val="00EE55F0"/>
    <w:rsid w:val="00EE58F8"/>
    <w:rsid w:val="00EF00EC"/>
    <w:rsid w:val="00EF45B0"/>
    <w:rsid w:val="00EF4D95"/>
    <w:rsid w:val="00EF4F48"/>
    <w:rsid w:val="00F04EF5"/>
    <w:rsid w:val="00F04F5E"/>
    <w:rsid w:val="00F0516C"/>
    <w:rsid w:val="00F1003D"/>
    <w:rsid w:val="00F130B0"/>
    <w:rsid w:val="00F145FF"/>
    <w:rsid w:val="00F153F0"/>
    <w:rsid w:val="00F175B9"/>
    <w:rsid w:val="00F24093"/>
    <w:rsid w:val="00F324BE"/>
    <w:rsid w:val="00F357BF"/>
    <w:rsid w:val="00F40CA6"/>
    <w:rsid w:val="00F4430E"/>
    <w:rsid w:val="00F512A6"/>
    <w:rsid w:val="00F52C79"/>
    <w:rsid w:val="00F628FE"/>
    <w:rsid w:val="00F636EB"/>
    <w:rsid w:val="00F664DF"/>
    <w:rsid w:val="00F74F45"/>
    <w:rsid w:val="00F752AB"/>
    <w:rsid w:val="00F75A1D"/>
    <w:rsid w:val="00F82896"/>
    <w:rsid w:val="00F86B9F"/>
    <w:rsid w:val="00F91BB8"/>
    <w:rsid w:val="00F93513"/>
    <w:rsid w:val="00F940CD"/>
    <w:rsid w:val="00FA456F"/>
    <w:rsid w:val="00FB0F60"/>
    <w:rsid w:val="00FB1CD6"/>
    <w:rsid w:val="00FB3ECB"/>
    <w:rsid w:val="00FB4E8B"/>
    <w:rsid w:val="00FC17FD"/>
    <w:rsid w:val="00FC3320"/>
    <w:rsid w:val="00FC4B2D"/>
    <w:rsid w:val="00FC4E7E"/>
    <w:rsid w:val="00FD1AEE"/>
    <w:rsid w:val="00FE2A20"/>
    <w:rsid w:val="00FE5BB4"/>
    <w:rsid w:val="03ECDDB9"/>
    <w:rsid w:val="19CA6E8A"/>
    <w:rsid w:val="54B0BB22"/>
    <w:rsid w:val="6A342781"/>
    <w:rsid w:val="7928E0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4D9829"/>
  <w15:docId w15:val="{0FA1F95E-53B9-4B1C-B996-93D018D5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  <w:rPr>
      <w:lang w:val="fr-FR"/>
    </w:rPr>
  </w:style>
  <w:style w:type="paragraph" w:styleId="Titre1">
    <w:name w:val="heading 1"/>
    <w:basedOn w:val="Normal"/>
    <w:next w:val="Corpsdetexte"/>
    <w:autoRedefine/>
    <w:qFormat/>
    <w:rsid w:val="009A294C"/>
    <w:pPr>
      <w:keepNext/>
      <w:keepLines/>
      <w:numPr>
        <w:numId w:val="4"/>
      </w:numPr>
      <w:spacing w:before="180" w:after="24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link w:val="Titre2Car"/>
    <w:autoRedefine/>
    <w:qFormat/>
    <w:rsid w:val="00C120FE"/>
    <w:pPr>
      <w:keepNext/>
      <w:numPr>
        <w:ilvl w:val="1"/>
        <w:numId w:val="4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4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uiPriority w:val="22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paragraph" w:styleId="Paragraphedeliste">
    <w:name w:val="List Paragraph"/>
    <w:basedOn w:val="Normal"/>
    <w:uiPriority w:val="34"/>
    <w:qFormat/>
    <w:rsid w:val="00284C8C"/>
    <w:pPr>
      <w:ind w:left="720"/>
      <w:contextualSpacing/>
    </w:pPr>
  </w:style>
  <w:style w:type="paragraph" w:styleId="Lgende">
    <w:name w:val="caption"/>
    <w:basedOn w:val="Normal"/>
    <w:next w:val="Normal"/>
    <w:unhideWhenUsed/>
    <w:qFormat/>
    <w:rsid w:val="00AE6DA9"/>
    <w:pPr>
      <w:spacing w:after="200"/>
    </w:pPr>
    <w:rPr>
      <w:i/>
      <w:iCs/>
      <w:color w:val="1F497D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A47D19"/>
  </w:style>
  <w:style w:type="paragraph" w:styleId="Bibliographie">
    <w:name w:val="Bibliography"/>
    <w:basedOn w:val="Normal"/>
    <w:next w:val="Normal"/>
    <w:uiPriority w:val="37"/>
    <w:unhideWhenUsed/>
    <w:rsid w:val="00604C00"/>
  </w:style>
  <w:style w:type="character" w:styleId="Mentionnonrsolue">
    <w:name w:val="Unresolved Mention"/>
    <w:basedOn w:val="Policepardfaut"/>
    <w:uiPriority w:val="99"/>
    <w:semiHidden/>
    <w:unhideWhenUsed/>
    <w:rsid w:val="00DE1789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semiHidden/>
    <w:unhideWhenUsed/>
    <w:rsid w:val="00944062"/>
  </w:style>
  <w:style w:type="character" w:customStyle="1" w:styleId="NotedebasdepageCar">
    <w:name w:val="Note de bas de page Car"/>
    <w:basedOn w:val="Policepardfaut"/>
    <w:link w:val="Notedebasdepage"/>
    <w:semiHidden/>
    <w:rsid w:val="00944062"/>
  </w:style>
  <w:style w:type="character" w:styleId="Appelnotedebasdep">
    <w:name w:val="footnote reference"/>
    <w:basedOn w:val="Policepardfaut"/>
    <w:semiHidden/>
    <w:unhideWhenUsed/>
    <w:rsid w:val="00944062"/>
    <w:rPr>
      <w:vertAlign w:val="superscript"/>
    </w:rPr>
  </w:style>
  <w:style w:type="paragraph" w:styleId="Notedefin">
    <w:name w:val="endnote text"/>
    <w:basedOn w:val="Normal"/>
    <w:link w:val="NotedefinCar"/>
    <w:semiHidden/>
    <w:unhideWhenUsed/>
    <w:rsid w:val="00601313"/>
  </w:style>
  <w:style w:type="character" w:customStyle="1" w:styleId="NotedefinCar">
    <w:name w:val="Note de fin Car"/>
    <w:basedOn w:val="Policepardfaut"/>
    <w:link w:val="Notedefin"/>
    <w:semiHidden/>
    <w:rsid w:val="00601313"/>
  </w:style>
  <w:style w:type="character" w:styleId="Appeldenotedefin">
    <w:name w:val="endnote reference"/>
    <w:basedOn w:val="Policepardfaut"/>
    <w:semiHidden/>
    <w:unhideWhenUsed/>
    <w:rsid w:val="00601313"/>
    <w:rPr>
      <w:vertAlign w:val="superscript"/>
    </w:rPr>
  </w:style>
  <w:style w:type="character" w:styleId="CodeHTML">
    <w:name w:val="HTML Code"/>
    <w:basedOn w:val="Policepardfaut"/>
    <w:uiPriority w:val="99"/>
    <w:semiHidden/>
    <w:unhideWhenUsed/>
    <w:rsid w:val="006E6C13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rsid w:val="00D57456"/>
    <w:rPr>
      <w:rFonts w:asciiTheme="majorHAnsi" w:hAnsiTheme="majorHAnsi" w:cs="Arial"/>
      <w:b/>
      <w:bCs/>
      <w:iCs/>
      <w:sz w:val="28"/>
      <w:szCs w:val="28"/>
    </w:rPr>
  </w:style>
  <w:style w:type="character" w:styleId="Lienhypertextesuivivisit">
    <w:name w:val="FollowedHyperlink"/>
    <w:basedOn w:val="Policepardfaut"/>
    <w:semiHidden/>
    <w:unhideWhenUsed/>
    <w:rsid w:val="004567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hyperlink" Target="https://github.com/Chris0xdeadbeef/P_FUN/blob/main/Doc/Ristic-JournalDeTravail.xls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2eme%20trimestre\164-BaseDonnees\Projet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3" ma:contentTypeDescription="Crée un document." ma:contentTypeScope="" ma:versionID="98cb6024266d177b928872b226e6993e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005441ce51d7a2dcada4efd17c7a03e9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7a43f5-6407-498c-ac52-887c7ad1b00c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Espace_réservé1</b:Tag>
    <b:SourceType>InternetSite</b:SourceType>
    <b:Guid>{ADB4924E-1854-4B0D-9267-C80B677493CA}</b:Guid>
    <b:Title>How to LOAD DATA setting default value NULL if column field is empty</b:Title>
    <b:InternetSiteTitle>Stackoverflow</b:InternetSiteTitle>
    <b:URL>https://stackoverflow.com/questions/58412117/how-to-load-data-setting-default-value-null-if-column-field-is-empty</b:URL>
    <b:RefOrder>1</b:RefOrder>
  </b:Source>
  <b:Source>
    <b:Tag>Eff</b:Tag>
    <b:SourceType>InternetSite</b:SourceType>
    <b:Guid>{F98D2991-5B0C-450A-8515-DE6B1431568F}</b:Guid>
    <b:Title>Effectuer une sauvegarde différentielle ou incrémentielle</b:Title>
    <b:InternetSiteTitle>dev.mysql.com</b:InternetSiteTitle>
    <b:URL>https://dev.mysql.com/doc/mysql-enterprise-backup/8.0/en/mysqlbackup.incremental.html</b:URL>
    <b:RefOrder>2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cf4370-ac38-4b9e-9836-ef6f5df64f24">
      <Terms xmlns="http://schemas.microsoft.com/office/infopath/2007/PartnerControls"/>
    </lcf76f155ced4ddcb4097134ff3c332f>
    <TaxCatchAll xmlns="eefa3612-053e-497a-ae76-8a76877f5e22" xsi:nil="true"/>
  </documentManagement>
</p:properties>
</file>

<file path=customXml/itemProps1.xml><?xml version="1.0" encoding="utf-8"?>
<ds:datastoreItem xmlns:ds="http://schemas.openxmlformats.org/officeDocument/2006/customXml" ds:itemID="{DF8E7934-3F3A-4F32-A7D4-1B248DBE70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A51230-EF27-4A68-A446-37F9E544E2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07DE50-9571-420A-B97A-D696E6EB7C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81FC95-92B5-446F-AE57-E4A44C8C450C}">
  <ds:schemaRefs>
    <ds:schemaRef ds:uri="http://schemas.microsoft.com/office/2006/metadata/properties"/>
    <ds:schemaRef ds:uri="http://schemas.microsoft.com/office/infopath/2007/PartnerControls"/>
    <ds:schemaRef ds:uri="b5cf4370-ac38-4b9e-9836-ef6f5df64f24"/>
    <ds:schemaRef ds:uri="eefa3612-053e-497a-ae76-8a76877f5e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m-proj-rapport.dotx</Template>
  <TotalTime>1385</TotalTime>
  <Pages>1</Pages>
  <Words>1196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7762</CharactersWithSpaces>
  <SharedDoc>false</SharedDoc>
  <HLinks>
    <vt:vector size="30" baseType="variant">
      <vt:variant>
        <vt:i4>1048630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_Toc193973346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_Toc193973345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_Toc193973344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_Toc193973343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_Toc193973342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Christopher Ristic</dc:creator>
  <cp:lastModifiedBy>Christopher Ristic</cp:lastModifiedBy>
  <cp:revision>501</cp:revision>
  <cp:lastPrinted>2009-09-04T13:21:00Z</cp:lastPrinted>
  <dcterms:created xsi:type="dcterms:W3CDTF">2024-11-08T12:36:00Z</dcterms:created>
  <dcterms:modified xsi:type="dcterms:W3CDTF">2025-10-29T12:14:00Z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